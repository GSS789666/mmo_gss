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5D5389" w:rsidRPr="005D5389" w14:paraId="4FB7FF7C" w14:textId="77777777" w:rsidTr="00E446DC">
        <w:tc>
          <w:tcPr>
            <w:tcW w:w="1384" w:type="dxa"/>
          </w:tcPr>
          <w:p w14:paraId="414842DB" w14:textId="77777777" w:rsidR="005D5389" w:rsidRPr="005D5389" w:rsidRDefault="005D5389" w:rsidP="005D5389">
            <w:pPr>
              <w:rPr>
                <w:b/>
                <w:sz w:val="24"/>
              </w:rPr>
            </w:pPr>
            <w:bookmarkStart w:id="0" w:name="_Hlk121842318"/>
            <w:bookmarkEnd w:id="0"/>
            <w:r w:rsidRPr="005D5389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4F38F313" wp14:editId="56D211C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图片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C39A1BB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Министерство образования и науки Российской Федерации</w:t>
            </w:r>
          </w:p>
          <w:p w14:paraId="19FE3211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7D37351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высшего образования</w:t>
            </w:r>
          </w:p>
          <w:p w14:paraId="15FBCCA9" w14:textId="77777777" w:rsidR="005D5389" w:rsidRPr="005D5389" w:rsidRDefault="005D5389" w:rsidP="005D5389">
            <w:pPr>
              <w:ind w:right="-2"/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77E727E3" w14:textId="77777777" w:rsidR="005D5389" w:rsidRPr="005D5389" w:rsidRDefault="005D5389" w:rsidP="005D5389">
            <w:pPr>
              <w:ind w:right="-2"/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имени Н.Э. Баумана</w:t>
            </w:r>
          </w:p>
          <w:p w14:paraId="79F22E04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ADC47B6" w14:textId="77777777" w:rsidR="005D5389" w:rsidRPr="005D5389" w:rsidRDefault="005D5389" w:rsidP="005D5389">
            <w:pPr>
              <w:jc w:val="center"/>
              <w:rPr>
                <w:b/>
                <w:sz w:val="24"/>
              </w:rPr>
            </w:pPr>
            <w:r w:rsidRPr="005D5389">
              <w:rPr>
                <w:b/>
                <w:sz w:val="24"/>
              </w:rPr>
              <w:t>(МГТУ им. Н.Э. Баумана)</w:t>
            </w:r>
          </w:p>
        </w:tc>
      </w:tr>
    </w:tbl>
    <w:p w14:paraId="60D1273D" w14:textId="77777777" w:rsidR="005D5389" w:rsidRPr="005D5389" w:rsidRDefault="005D5389" w:rsidP="005D538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52DB3E47" w14:textId="77777777" w:rsidR="005D5389" w:rsidRPr="005D5389" w:rsidRDefault="005D5389" w:rsidP="005D5389">
      <w:pPr>
        <w:rPr>
          <w:b/>
          <w:sz w:val="24"/>
        </w:rPr>
      </w:pPr>
    </w:p>
    <w:p w14:paraId="3FF111F2" w14:textId="77777777" w:rsidR="005D5389" w:rsidRPr="005D5389" w:rsidRDefault="005D5389" w:rsidP="005D5389">
      <w:pPr>
        <w:rPr>
          <w:sz w:val="24"/>
        </w:rPr>
      </w:pPr>
      <w:r w:rsidRPr="005D5389">
        <w:rPr>
          <w:sz w:val="24"/>
        </w:rPr>
        <w:t>ФАКУЛЬТЕТ __</w:t>
      </w:r>
      <w:r w:rsidRPr="005D5389">
        <w:rPr>
          <w:sz w:val="20"/>
          <w:szCs w:val="20"/>
          <w:u w:val="single"/>
        </w:rPr>
        <w:t>ИНФОРМАТИКА, ИСКУССТВЕННЫЙ ИНТЕЛЛЕКТ И СИСТЕМЫ УПРАВЛЕНИЯ</w:t>
      </w:r>
      <w:r w:rsidRPr="005D5389">
        <w:rPr>
          <w:sz w:val="24"/>
        </w:rPr>
        <w:t>___</w:t>
      </w:r>
    </w:p>
    <w:p w14:paraId="1E4A36D3" w14:textId="77777777" w:rsidR="005D5389" w:rsidRPr="005D5389" w:rsidRDefault="005D5389" w:rsidP="005D5389">
      <w:pPr>
        <w:rPr>
          <w:sz w:val="24"/>
        </w:rPr>
      </w:pPr>
    </w:p>
    <w:p w14:paraId="20260230" w14:textId="77777777" w:rsidR="005D5389" w:rsidRPr="005D5389" w:rsidRDefault="005D5389" w:rsidP="005D5389">
      <w:pPr>
        <w:rPr>
          <w:iCs/>
          <w:sz w:val="24"/>
        </w:rPr>
      </w:pPr>
      <w:r w:rsidRPr="005D5389">
        <w:rPr>
          <w:sz w:val="24"/>
        </w:rPr>
        <w:t xml:space="preserve">КАФЕДРА </w:t>
      </w:r>
      <w:r w:rsidRPr="005D5389">
        <w:rPr>
          <w:sz w:val="24"/>
        </w:rPr>
        <w:tab/>
        <w:t xml:space="preserve"> _______</w:t>
      </w:r>
      <w:r w:rsidRPr="005D5389">
        <w:rPr>
          <w:sz w:val="20"/>
          <w:szCs w:val="20"/>
        </w:rPr>
        <w:t>_</w:t>
      </w:r>
      <w:r w:rsidRPr="005D5389">
        <w:rPr>
          <w:iCs/>
          <w:sz w:val="20"/>
          <w:szCs w:val="20"/>
          <w:u w:val="single"/>
        </w:rPr>
        <w:t>СИСТЕМЫ ОБРАБОТКИ ИНФОРМАЦИИ И УПРАВЛЕНИЯ</w:t>
      </w:r>
      <w:r w:rsidRPr="005D5389">
        <w:rPr>
          <w:iCs/>
          <w:sz w:val="24"/>
        </w:rPr>
        <w:t>______________</w:t>
      </w:r>
    </w:p>
    <w:p w14:paraId="6D2EB47D" w14:textId="77777777" w:rsidR="005D5389" w:rsidRPr="005D5389" w:rsidRDefault="005D5389" w:rsidP="005D5389">
      <w:pPr>
        <w:rPr>
          <w:i/>
          <w:sz w:val="24"/>
        </w:rPr>
      </w:pPr>
    </w:p>
    <w:p w14:paraId="33CF236F" w14:textId="77777777" w:rsidR="005D5389" w:rsidRPr="005D5389" w:rsidRDefault="005D5389" w:rsidP="005D5389">
      <w:pPr>
        <w:rPr>
          <w:i/>
          <w:sz w:val="18"/>
        </w:rPr>
      </w:pPr>
    </w:p>
    <w:p w14:paraId="2C8F3543" w14:textId="77777777" w:rsidR="005D5389" w:rsidRPr="005D5389" w:rsidRDefault="005D5389" w:rsidP="005D5389">
      <w:pPr>
        <w:rPr>
          <w:i/>
          <w:sz w:val="32"/>
        </w:rPr>
      </w:pPr>
    </w:p>
    <w:p w14:paraId="0CFB2050" w14:textId="77777777" w:rsidR="005D5389" w:rsidRPr="005D5389" w:rsidRDefault="005D5389" w:rsidP="005D5389">
      <w:pPr>
        <w:rPr>
          <w:i/>
          <w:sz w:val="32"/>
        </w:rPr>
      </w:pPr>
    </w:p>
    <w:p w14:paraId="19134FCB" w14:textId="77777777" w:rsidR="005D5389" w:rsidRPr="005D5389" w:rsidRDefault="005D5389" w:rsidP="005D5389">
      <w:pPr>
        <w:jc w:val="center"/>
        <w:rPr>
          <w:b/>
          <w:sz w:val="44"/>
        </w:rPr>
      </w:pPr>
      <w:r w:rsidRPr="005D5389">
        <w:rPr>
          <w:b/>
          <w:sz w:val="44"/>
        </w:rPr>
        <w:t>РАСЧЕТНО-ПОЯСНИТЕЛЬНАЯ ЗАПИСКА</w:t>
      </w:r>
    </w:p>
    <w:p w14:paraId="14E8D11A" w14:textId="77777777" w:rsidR="005D5389" w:rsidRPr="005D5389" w:rsidRDefault="005D5389" w:rsidP="005D5389">
      <w:pPr>
        <w:jc w:val="center"/>
        <w:rPr>
          <w:i/>
          <w:sz w:val="24"/>
        </w:rPr>
      </w:pPr>
    </w:p>
    <w:p w14:paraId="42AA8852" w14:textId="77777777" w:rsidR="005D5389" w:rsidRPr="005D5389" w:rsidRDefault="005D5389" w:rsidP="005D5389">
      <w:pPr>
        <w:jc w:val="center"/>
        <w:rPr>
          <w:b/>
          <w:i/>
          <w:sz w:val="40"/>
        </w:rPr>
      </w:pPr>
      <w:r w:rsidRPr="005D5389">
        <w:rPr>
          <w:b/>
          <w:i/>
          <w:sz w:val="40"/>
        </w:rPr>
        <w:t xml:space="preserve">К НАУЧНО-ИССЛЕДОВАТЕЛЬСКОЙ РАБОТЕ </w:t>
      </w:r>
    </w:p>
    <w:p w14:paraId="233C7C45" w14:textId="77777777" w:rsidR="005D5389" w:rsidRPr="005D5389" w:rsidRDefault="005D5389" w:rsidP="005D5389">
      <w:pPr>
        <w:jc w:val="center"/>
        <w:rPr>
          <w:b/>
          <w:i/>
          <w:sz w:val="28"/>
        </w:rPr>
      </w:pPr>
    </w:p>
    <w:p w14:paraId="62782BAC" w14:textId="77777777" w:rsidR="005D5389" w:rsidRPr="005D5389" w:rsidRDefault="005D5389" w:rsidP="005D5389">
      <w:pPr>
        <w:jc w:val="center"/>
        <w:rPr>
          <w:b/>
          <w:i/>
          <w:sz w:val="40"/>
        </w:rPr>
      </w:pPr>
      <w:r w:rsidRPr="005D5389">
        <w:rPr>
          <w:b/>
          <w:i/>
          <w:sz w:val="40"/>
        </w:rPr>
        <w:t>НА ТЕМУ:</w:t>
      </w:r>
    </w:p>
    <w:p w14:paraId="37303FB3" w14:textId="77777777" w:rsidR="005D5389" w:rsidRPr="005D5389" w:rsidRDefault="005D5389" w:rsidP="005D5389">
      <w:pPr>
        <w:rPr>
          <w:b/>
          <w:bCs/>
          <w:i/>
          <w:iCs/>
          <w:sz w:val="40"/>
          <w:u w:val="single"/>
        </w:rPr>
      </w:pPr>
      <w:r w:rsidRPr="005D5389">
        <w:rPr>
          <w:b/>
          <w:i/>
          <w:iCs/>
          <w:sz w:val="40"/>
        </w:rPr>
        <w:t>_</w:t>
      </w:r>
      <w:r w:rsidRPr="005D5389">
        <w:rPr>
          <w:b/>
          <w:i/>
          <w:sz w:val="40"/>
        </w:rPr>
        <w:t>____</w:t>
      </w:r>
      <w:r w:rsidRPr="005D5389">
        <w:rPr>
          <w:b/>
          <w:bCs/>
          <w:i/>
          <w:iCs/>
          <w:sz w:val="40"/>
          <w:u w:val="single"/>
        </w:rPr>
        <w:t>АНАЛИЗ ЭФФЕКТИВНОСТИ ОБРАБОТКИ</w:t>
      </w:r>
      <w:r w:rsidRPr="005D5389">
        <w:rPr>
          <w:b/>
          <w:i/>
          <w:sz w:val="40"/>
        </w:rPr>
        <w:t>___</w:t>
      </w:r>
      <w:r w:rsidRPr="005D5389">
        <w:rPr>
          <w:b/>
          <w:bCs/>
          <w:i/>
          <w:iCs/>
          <w:sz w:val="40"/>
          <w:u w:val="single"/>
        </w:rPr>
        <w:t xml:space="preserve"> ЗАПРОСОВ ПРИ РАЗНЫХ ИНДЕКСАХ ДЛЯ БД</w:t>
      </w:r>
      <w:r w:rsidRPr="005D5389">
        <w:rPr>
          <w:b/>
          <w:i/>
          <w:sz w:val="40"/>
        </w:rPr>
        <w:t>____</w:t>
      </w:r>
      <w:r w:rsidRPr="005D5389">
        <w:rPr>
          <w:b/>
          <w:bCs/>
          <w:i/>
          <w:iCs/>
          <w:sz w:val="40"/>
          <w:u w:val="single"/>
        </w:rPr>
        <w:t xml:space="preserve"> </w:t>
      </w:r>
    </w:p>
    <w:p w14:paraId="5108842D" w14:textId="77777777" w:rsidR="005D5389" w:rsidRPr="005D5389" w:rsidRDefault="005D5389" w:rsidP="005D5389">
      <w:pPr>
        <w:rPr>
          <w:b/>
          <w:i/>
          <w:sz w:val="40"/>
          <w:u w:val="single"/>
        </w:rPr>
      </w:pPr>
      <w:r w:rsidRPr="005D5389">
        <w:rPr>
          <w:b/>
          <w:i/>
          <w:sz w:val="40"/>
        </w:rPr>
        <w:t>________________________________________________</w:t>
      </w:r>
    </w:p>
    <w:p w14:paraId="4EC39D7F" w14:textId="77777777" w:rsidR="005D5389" w:rsidRPr="005D5389" w:rsidRDefault="005D5389" w:rsidP="005D5389">
      <w:pPr>
        <w:rPr>
          <w:b/>
          <w:i/>
          <w:sz w:val="40"/>
        </w:rPr>
      </w:pPr>
      <w:r w:rsidRPr="005D5389">
        <w:rPr>
          <w:b/>
          <w:i/>
          <w:sz w:val="40"/>
        </w:rPr>
        <w:t>________________________________________________</w:t>
      </w:r>
    </w:p>
    <w:p w14:paraId="417DE13C" w14:textId="77777777" w:rsidR="005D5389" w:rsidRPr="005D5389" w:rsidRDefault="005D5389" w:rsidP="005D5389">
      <w:pPr>
        <w:rPr>
          <w:b/>
          <w:i/>
          <w:sz w:val="40"/>
        </w:rPr>
      </w:pPr>
      <w:r w:rsidRPr="005D5389">
        <w:rPr>
          <w:b/>
          <w:i/>
          <w:sz w:val="40"/>
        </w:rPr>
        <w:t>________________________________________________</w:t>
      </w:r>
    </w:p>
    <w:p w14:paraId="15369B4F" w14:textId="77777777" w:rsidR="005D5389" w:rsidRPr="005D5389" w:rsidRDefault="005D5389" w:rsidP="005D5389">
      <w:pPr>
        <w:rPr>
          <w:b/>
          <w:i/>
          <w:sz w:val="40"/>
        </w:rPr>
      </w:pPr>
      <w:r w:rsidRPr="005D5389">
        <w:rPr>
          <w:b/>
          <w:i/>
          <w:sz w:val="40"/>
        </w:rPr>
        <w:t>________________________________________________</w:t>
      </w:r>
    </w:p>
    <w:p w14:paraId="6AF0D760" w14:textId="77777777" w:rsidR="005D5389" w:rsidRPr="005D5389" w:rsidRDefault="005D5389" w:rsidP="005D5389">
      <w:pPr>
        <w:rPr>
          <w:sz w:val="24"/>
        </w:rPr>
      </w:pPr>
    </w:p>
    <w:p w14:paraId="34836820" w14:textId="77777777" w:rsidR="005D5389" w:rsidRPr="005D5389" w:rsidRDefault="005D5389" w:rsidP="005D5389">
      <w:pPr>
        <w:rPr>
          <w:sz w:val="24"/>
        </w:rPr>
      </w:pPr>
    </w:p>
    <w:p w14:paraId="303E5CFB" w14:textId="77777777" w:rsidR="005D5389" w:rsidRPr="005D5389" w:rsidRDefault="005D5389" w:rsidP="005D5389">
      <w:pPr>
        <w:rPr>
          <w:sz w:val="24"/>
        </w:rPr>
      </w:pPr>
    </w:p>
    <w:p w14:paraId="6381DC5A" w14:textId="77777777" w:rsidR="005D5389" w:rsidRPr="005D5389" w:rsidRDefault="005D5389" w:rsidP="005D5389">
      <w:pPr>
        <w:rPr>
          <w:b/>
          <w:sz w:val="24"/>
        </w:rPr>
      </w:pPr>
      <w:r w:rsidRPr="005D5389">
        <w:rPr>
          <w:sz w:val="24"/>
        </w:rPr>
        <w:t>Студент __</w:t>
      </w:r>
      <w:r w:rsidRPr="005D5389">
        <w:rPr>
          <w:sz w:val="24"/>
          <w:u w:val="single"/>
        </w:rPr>
        <w:t>ИУ5И-32М</w:t>
      </w:r>
      <w:r w:rsidRPr="005D5389">
        <w:rPr>
          <w:sz w:val="24"/>
        </w:rPr>
        <w:t>____</w:t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b/>
          <w:sz w:val="24"/>
        </w:rPr>
        <w:t>_________________  __</w:t>
      </w:r>
      <w:r w:rsidRPr="005D5389">
        <w:rPr>
          <w:b/>
          <w:sz w:val="24"/>
          <w:u w:val="single"/>
        </w:rPr>
        <w:t xml:space="preserve">  Гун Шэншо  </w:t>
      </w:r>
      <w:r w:rsidRPr="005D5389">
        <w:rPr>
          <w:b/>
          <w:sz w:val="24"/>
        </w:rPr>
        <w:t xml:space="preserve">___ </w:t>
      </w:r>
    </w:p>
    <w:p w14:paraId="07EF5A5E" w14:textId="55D2B849" w:rsidR="005D5389" w:rsidRPr="005D5389" w:rsidRDefault="005D5389" w:rsidP="005D5389">
      <w:pPr>
        <w:ind w:left="709" w:right="565" w:firstLine="709"/>
        <w:rPr>
          <w:sz w:val="18"/>
          <w:szCs w:val="18"/>
        </w:rPr>
      </w:pPr>
      <w:r w:rsidRPr="005D5389">
        <w:rPr>
          <w:sz w:val="18"/>
          <w:szCs w:val="18"/>
        </w:rPr>
        <w:t>(Группа)</w:t>
      </w:r>
      <w:r w:rsidRPr="005D5389">
        <w:rPr>
          <w:sz w:val="18"/>
          <w:szCs w:val="18"/>
        </w:rPr>
        <w:tab/>
      </w:r>
      <w:r w:rsidRPr="005D5389">
        <w:rPr>
          <w:sz w:val="18"/>
          <w:szCs w:val="18"/>
        </w:rPr>
        <w:tab/>
      </w:r>
      <w:r w:rsidRPr="005D5389">
        <w:rPr>
          <w:sz w:val="18"/>
          <w:szCs w:val="18"/>
        </w:rPr>
        <w:tab/>
      </w:r>
      <w:r w:rsidRPr="005D5389">
        <w:rPr>
          <w:sz w:val="18"/>
          <w:szCs w:val="18"/>
        </w:rPr>
        <w:tab/>
      </w:r>
      <w:r w:rsidRPr="005D5389">
        <w:rPr>
          <w:sz w:val="18"/>
          <w:szCs w:val="18"/>
        </w:rPr>
        <w:tab/>
        <w:t xml:space="preserve">         (Подпись, дата)                           (И.О.Фамилия)            </w:t>
      </w:r>
    </w:p>
    <w:p w14:paraId="046A6A52" w14:textId="77777777" w:rsidR="005D5389" w:rsidRPr="005D5389" w:rsidRDefault="005D5389" w:rsidP="005D5389">
      <w:pPr>
        <w:jc w:val="both"/>
        <w:rPr>
          <w:sz w:val="20"/>
        </w:rPr>
      </w:pPr>
    </w:p>
    <w:p w14:paraId="017D78AD" w14:textId="77777777" w:rsidR="005D5389" w:rsidRPr="005D5389" w:rsidRDefault="005D5389" w:rsidP="005D5389">
      <w:pPr>
        <w:jc w:val="both"/>
        <w:rPr>
          <w:sz w:val="20"/>
        </w:rPr>
      </w:pPr>
    </w:p>
    <w:p w14:paraId="458B30C1" w14:textId="77777777" w:rsidR="005D5389" w:rsidRPr="005D5389" w:rsidRDefault="005D5389" w:rsidP="005D5389">
      <w:pPr>
        <w:rPr>
          <w:b/>
          <w:sz w:val="24"/>
        </w:rPr>
      </w:pPr>
      <w:r w:rsidRPr="005D5389">
        <w:rPr>
          <w:sz w:val="24"/>
        </w:rPr>
        <w:t>Руководитель</w:t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b/>
          <w:sz w:val="24"/>
        </w:rPr>
        <w:t>_________________  ___</w:t>
      </w:r>
      <w:r w:rsidRPr="005D5389">
        <w:rPr>
          <w:b/>
          <w:sz w:val="24"/>
          <w:u w:val="single"/>
        </w:rPr>
        <w:t>Ю.Е. Гапанюк</w:t>
      </w:r>
      <w:r w:rsidRPr="005D5389">
        <w:rPr>
          <w:b/>
          <w:sz w:val="24"/>
        </w:rPr>
        <w:t xml:space="preserve">__ </w:t>
      </w:r>
    </w:p>
    <w:p w14:paraId="07DA46E4" w14:textId="77777777" w:rsidR="005D5389" w:rsidRPr="005D5389" w:rsidRDefault="005D5389" w:rsidP="005D5389">
      <w:pPr>
        <w:ind w:right="565"/>
        <w:jc w:val="right"/>
        <w:rPr>
          <w:sz w:val="18"/>
          <w:szCs w:val="18"/>
        </w:rPr>
      </w:pPr>
      <w:r w:rsidRPr="005D5389">
        <w:rPr>
          <w:sz w:val="18"/>
          <w:szCs w:val="18"/>
        </w:rPr>
        <w:t xml:space="preserve">(Подпись, дата)                             (И.О.Фамилия)            </w:t>
      </w:r>
    </w:p>
    <w:p w14:paraId="5BDE518C" w14:textId="77777777" w:rsidR="005D5389" w:rsidRPr="005D5389" w:rsidRDefault="005D5389" w:rsidP="005D5389">
      <w:pPr>
        <w:jc w:val="both"/>
        <w:rPr>
          <w:sz w:val="20"/>
        </w:rPr>
      </w:pPr>
    </w:p>
    <w:p w14:paraId="7AEB54F4" w14:textId="77777777" w:rsidR="005D5389" w:rsidRPr="005D5389" w:rsidRDefault="005D5389" w:rsidP="005D5389">
      <w:pPr>
        <w:rPr>
          <w:b/>
          <w:sz w:val="24"/>
        </w:rPr>
      </w:pPr>
      <w:r w:rsidRPr="005D5389">
        <w:rPr>
          <w:sz w:val="24"/>
        </w:rPr>
        <w:t xml:space="preserve">Консультант </w:t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sz w:val="24"/>
        </w:rPr>
        <w:tab/>
      </w:r>
      <w:r w:rsidRPr="005D5389">
        <w:rPr>
          <w:b/>
          <w:sz w:val="24"/>
        </w:rPr>
        <w:t xml:space="preserve">_________________  ____________________ </w:t>
      </w:r>
    </w:p>
    <w:p w14:paraId="31270077" w14:textId="77777777" w:rsidR="005D5389" w:rsidRPr="005D5389" w:rsidRDefault="005D5389" w:rsidP="005D5389">
      <w:pPr>
        <w:ind w:right="565"/>
        <w:jc w:val="right"/>
        <w:rPr>
          <w:sz w:val="18"/>
          <w:szCs w:val="18"/>
        </w:rPr>
      </w:pPr>
      <w:r w:rsidRPr="005D5389">
        <w:rPr>
          <w:sz w:val="18"/>
          <w:szCs w:val="18"/>
        </w:rPr>
        <w:t xml:space="preserve">(Подпись, дата)                             (И.О.Фамилия)            </w:t>
      </w:r>
    </w:p>
    <w:p w14:paraId="40499764" w14:textId="77777777" w:rsidR="005D5389" w:rsidRPr="005D5389" w:rsidRDefault="005D5389" w:rsidP="005D5389">
      <w:pPr>
        <w:rPr>
          <w:sz w:val="20"/>
        </w:rPr>
      </w:pPr>
    </w:p>
    <w:p w14:paraId="6241C013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0F72968F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3A06B6E1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2EA2A1CB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3025AA3C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30009032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20A8A42F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00AF66A3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64011A3C" w14:textId="77777777" w:rsidR="005D5389" w:rsidRPr="005D5389" w:rsidRDefault="005D5389" w:rsidP="005D5389">
      <w:pPr>
        <w:jc w:val="center"/>
        <w:rPr>
          <w:i/>
          <w:sz w:val="22"/>
        </w:rPr>
      </w:pPr>
    </w:p>
    <w:p w14:paraId="19585148" w14:textId="77777777" w:rsidR="005D5389" w:rsidRPr="005D5389" w:rsidRDefault="005D5389" w:rsidP="005D5389">
      <w:pPr>
        <w:jc w:val="center"/>
        <w:rPr>
          <w:i/>
          <w:sz w:val="28"/>
        </w:rPr>
      </w:pPr>
      <w:r w:rsidRPr="005D5389">
        <w:rPr>
          <w:i/>
          <w:sz w:val="28"/>
        </w:rPr>
        <w:t>2023 г.</w:t>
      </w:r>
    </w:p>
    <w:p w14:paraId="6C330228" w14:textId="77777777" w:rsidR="005D5389" w:rsidRPr="005D5389" w:rsidRDefault="005D5389" w:rsidP="005D5389">
      <w:pPr>
        <w:jc w:val="center"/>
        <w:rPr>
          <w:b/>
          <w:sz w:val="24"/>
        </w:rPr>
      </w:pPr>
    </w:p>
    <w:p w14:paraId="7BE6B1E9" w14:textId="77777777" w:rsidR="005D5389" w:rsidRPr="005D5389" w:rsidRDefault="005D5389" w:rsidP="005D5389">
      <w:pPr>
        <w:jc w:val="center"/>
        <w:rPr>
          <w:b/>
          <w:sz w:val="24"/>
        </w:rPr>
      </w:pPr>
    </w:p>
    <w:p w14:paraId="5C4441BC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>Министерство образования и науки Российской Федерации</w:t>
      </w:r>
    </w:p>
    <w:p w14:paraId="419AC082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 xml:space="preserve">Федеральное государственное бюджетное образовательное учреждение </w:t>
      </w:r>
    </w:p>
    <w:p w14:paraId="68D814B0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>высшего образования</w:t>
      </w:r>
    </w:p>
    <w:p w14:paraId="449E9F7F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>«Московский государственный технический университет имени Н.Э. Баумана</w:t>
      </w:r>
    </w:p>
    <w:p w14:paraId="145992C5" w14:textId="77777777" w:rsidR="005D5389" w:rsidRPr="005D5389" w:rsidRDefault="005D5389" w:rsidP="005D5389">
      <w:pPr>
        <w:jc w:val="center"/>
        <w:rPr>
          <w:b/>
          <w:sz w:val="24"/>
        </w:rPr>
      </w:pPr>
      <w:r w:rsidRPr="005D5389">
        <w:rPr>
          <w:b/>
          <w:sz w:val="24"/>
        </w:rPr>
        <w:t>(национальный исследовательский университет)»</w:t>
      </w:r>
    </w:p>
    <w:p w14:paraId="4B605BEB" w14:textId="77777777" w:rsidR="005D5389" w:rsidRPr="005D5389" w:rsidRDefault="005D5389" w:rsidP="005D5389">
      <w:pPr>
        <w:pBdr>
          <w:bottom w:val="thinThickSmallGap" w:sz="24" w:space="1" w:color="auto"/>
        </w:pBdr>
        <w:jc w:val="center"/>
        <w:rPr>
          <w:b/>
          <w:sz w:val="24"/>
        </w:rPr>
      </w:pPr>
      <w:r w:rsidRPr="005D5389">
        <w:rPr>
          <w:b/>
          <w:sz w:val="24"/>
        </w:rPr>
        <w:t>(МГТУ им. Н.Э. Баумана)</w:t>
      </w:r>
    </w:p>
    <w:p w14:paraId="4AB323BB" w14:textId="77777777" w:rsidR="005D5389" w:rsidRPr="005D5389" w:rsidRDefault="005D5389" w:rsidP="005D5389">
      <w:pPr>
        <w:jc w:val="center"/>
        <w:rPr>
          <w:b/>
          <w:sz w:val="14"/>
        </w:rPr>
      </w:pPr>
    </w:p>
    <w:p w14:paraId="556EA336" w14:textId="77777777" w:rsidR="005D5389" w:rsidRPr="005D5389" w:rsidRDefault="005D5389" w:rsidP="005D5389">
      <w:pPr>
        <w:spacing w:line="360" w:lineRule="auto"/>
        <w:ind w:right="1418"/>
        <w:jc w:val="right"/>
        <w:rPr>
          <w:sz w:val="24"/>
        </w:rPr>
      </w:pPr>
      <w:r w:rsidRPr="005D5389">
        <w:rPr>
          <w:sz w:val="24"/>
        </w:rPr>
        <w:t>УТВЕРЖДАЮ</w:t>
      </w:r>
    </w:p>
    <w:p w14:paraId="10782623" w14:textId="77777777" w:rsidR="005D5389" w:rsidRPr="005D5389" w:rsidRDefault="005D5389" w:rsidP="005D5389">
      <w:pPr>
        <w:jc w:val="right"/>
        <w:rPr>
          <w:sz w:val="24"/>
        </w:rPr>
      </w:pPr>
      <w:r w:rsidRPr="005D5389">
        <w:rPr>
          <w:sz w:val="24"/>
        </w:rPr>
        <w:t>Заведующий кафедрой __________</w:t>
      </w:r>
    </w:p>
    <w:p w14:paraId="6C5BC62F" w14:textId="77777777" w:rsidR="005D5389" w:rsidRPr="005D5389" w:rsidRDefault="005D5389" w:rsidP="005D5389">
      <w:pPr>
        <w:ind w:left="7799" w:right="-2" w:firstLine="709"/>
        <w:jc w:val="center"/>
        <w:rPr>
          <w:sz w:val="16"/>
          <w:szCs w:val="16"/>
        </w:rPr>
      </w:pPr>
      <w:r w:rsidRPr="005D5389">
        <w:rPr>
          <w:sz w:val="16"/>
          <w:szCs w:val="16"/>
        </w:rPr>
        <w:t>(Индекс)</w:t>
      </w:r>
    </w:p>
    <w:p w14:paraId="17CEDF21" w14:textId="77777777" w:rsidR="005D5389" w:rsidRPr="005D5389" w:rsidRDefault="005D5389" w:rsidP="005D5389">
      <w:pPr>
        <w:jc w:val="right"/>
        <w:rPr>
          <w:sz w:val="24"/>
        </w:rPr>
      </w:pPr>
      <w:r w:rsidRPr="005D5389">
        <w:rPr>
          <w:sz w:val="24"/>
        </w:rPr>
        <w:t>______________  __</w:t>
      </w:r>
      <w:r w:rsidRPr="005D5389">
        <w:rPr>
          <w:sz w:val="24"/>
          <w:u w:val="single"/>
        </w:rPr>
        <w:t>В.Е. Терехов</w:t>
      </w:r>
      <w:r w:rsidRPr="005D5389">
        <w:rPr>
          <w:sz w:val="24"/>
        </w:rPr>
        <w:t>_</w:t>
      </w:r>
    </w:p>
    <w:p w14:paraId="7652B7BF" w14:textId="77777777" w:rsidR="005D5389" w:rsidRPr="005D5389" w:rsidRDefault="005D5389" w:rsidP="005D5389">
      <w:pPr>
        <w:ind w:left="7799" w:right="-2" w:firstLine="709"/>
        <w:jc w:val="center"/>
        <w:rPr>
          <w:sz w:val="16"/>
          <w:szCs w:val="16"/>
        </w:rPr>
      </w:pPr>
      <w:r w:rsidRPr="005D5389">
        <w:rPr>
          <w:sz w:val="16"/>
          <w:szCs w:val="16"/>
        </w:rPr>
        <w:t>(И.О.Фамилия)</w:t>
      </w:r>
    </w:p>
    <w:p w14:paraId="5E601485" w14:textId="77777777" w:rsidR="005D5389" w:rsidRPr="005D5389" w:rsidRDefault="005D5389" w:rsidP="005D5389">
      <w:pPr>
        <w:spacing w:line="360" w:lineRule="auto"/>
        <w:jc w:val="right"/>
        <w:rPr>
          <w:sz w:val="14"/>
        </w:rPr>
      </w:pPr>
      <w:r w:rsidRPr="005D5389">
        <w:rPr>
          <w:sz w:val="24"/>
        </w:rPr>
        <w:t>« _____ » ____________ 20 ____ г.</w:t>
      </w:r>
      <w:r w:rsidRPr="005D5389">
        <w:rPr>
          <w:sz w:val="14"/>
        </w:rPr>
        <w:t xml:space="preserve"> </w:t>
      </w:r>
    </w:p>
    <w:p w14:paraId="27000F28" w14:textId="77777777" w:rsidR="005D5389" w:rsidRPr="005D5389" w:rsidRDefault="005D5389" w:rsidP="005D5389">
      <w:pPr>
        <w:jc w:val="center"/>
        <w:rPr>
          <w:b/>
          <w:sz w:val="36"/>
        </w:rPr>
      </w:pPr>
      <w:r w:rsidRPr="005D5389">
        <w:rPr>
          <w:b/>
          <w:spacing w:val="100"/>
          <w:sz w:val="36"/>
        </w:rPr>
        <w:t>ЗАДАНИЕ</w:t>
      </w:r>
    </w:p>
    <w:p w14:paraId="48522708" w14:textId="77777777" w:rsidR="005D5389" w:rsidRPr="005D5389" w:rsidRDefault="005D5389" w:rsidP="005D5389">
      <w:pPr>
        <w:jc w:val="center"/>
        <w:rPr>
          <w:b/>
          <w:sz w:val="32"/>
        </w:rPr>
      </w:pPr>
      <w:r w:rsidRPr="005D5389">
        <w:rPr>
          <w:b/>
          <w:sz w:val="32"/>
        </w:rPr>
        <w:t>на выполнение научно-исследовательской работы</w:t>
      </w:r>
    </w:p>
    <w:p w14:paraId="12B02BE9" w14:textId="77777777" w:rsidR="005D5389" w:rsidRPr="005D5389" w:rsidRDefault="005D5389" w:rsidP="005D5389">
      <w:pPr>
        <w:rPr>
          <w:sz w:val="14"/>
        </w:rPr>
      </w:pPr>
    </w:p>
    <w:p w14:paraId="0B91407F" w14:textId="77777777" w:rsidR="005D5389" w:rsidRPr="005D5389" w:rsidRDefault="005D5389" w:rsidP="005D5389">
      <w:pPr>
        <w:rPr>
          <w:i/>
          <w:iCs/>
          <w:sz w:val="24"/>
          <w:u w:val="single"/>
        </w:rPr>
      </w:pPr>
      <w:r w:rsidRPr="005D5389">
        <w:rPr>
          <w:sz w:val="24"/>
        </w:rPr>
        <w:t xml:space="preserve">по теме  </w:t>
      </w:r>
      <w:r w:rsidRPr="005D5389">
        <w:rPr>
          <w:i/>
          <w:iCs/>
          <w:sz w:val="24"/>
          <w:u w:val="single"/>
        </w:rPr>
        <w:t>АНАЛИЗ ЭФФЕКТИВНОСТИ ОБРАБОТКИ ЗАПРОСОВ ПРИ РАЗНЫХ ИНДЕКСАХ ДЛЯ БД</w:t>
      </w:r>
      <w:r w:rsidRPr="005D5389">
        <w:rPr>
          <w:sz w:val="24"/>
        </w:rPr>
        <w:t>________________________________________________________________________</w:t>
      </w:r>
    </w:p>
    <w:p w14:paraId="5E63FA1D" w14:textId="77777777" w:rsidR="005D5389" w:rsidRPr="005D5389" w:rsidRDefault="005D5389" w:rsidP="005D5389">
      <w:pPr>
        <w:rPr>
          <w:sz w:val="18"/>
        </w:rPr>
      </w:pPr>
    </w:p>
    <w:p w14:paraId="3C7F0A4B" w14:textId="77777777" w:rsidR="005D5389" w:rsidRPr="005D5389" w:rsidRDefault="005D5389" w:rsidP="005D5389">
      <w:pPr>
        <w:rPr>
          <w:sz w:val="24"/>
        </w:rPr>
      </w:pPr>
      <w:r w:rsidRPr="005D5389">
        <w:rPr>
          <w:sz w:val="24"/>
        </w:rPr>
        <w:t>Студент группы ____</w:t>
      </w:r>
      <w:r w:rsidRPr="005D5389">
        <w:rPr>
          <w:sz w:val="24"/>
          <w:u w:val="single"/>
        </w:rPr>
        <w:t>ИУ5И-32М</w:t>
      </w:r>
      <w:r w:rsidRPr="005D5389">
        <w:rPr>
          <w:sz w:val="24"/>
        </w:rPr>
        <w:t>_____</w:t>
      </w:r>
    </w:p>
    <w:p w14:paraId="70BABE54" w14:textId="77777777" w:rsidR="005D5389" w:rsidRPr="005D5389" w:rsidRDefault="005D5389" w:rsidP="005D5389">
      <w:pPr>
        <w:rPr>
          <w:sz w:val="14"/>
        </w:rPr>
      </w:pPr>
    </w:p>
    <w:p w14:paraId="4724899C" w14:textId="77777777" w:rsidR="005D5389" w:rsidRPr="005D5389" w:rsidRDefault="005D5389" w:rsidP="005D5389">
      <w:pPr>
        <w:rPr>
          <w:sz w:val="24"/>
        </w:rPr>
      </w:pPr>
      <w:r w:rsidRPr="005D5389">
        <w:rPr>
          <w:sz w:val="24"/>
        </w:rPr>
        <w:t>________________________</w:t>
      </w:r>
      <w:r w:rsidRPr="005D5389">
        <w:rPr>
          <w:sz w:val="24"/>
          <w:u w:val="single"/>
        </w:rPr>
        <w:t xml:space="preserve">                 Гун Шэншо                  </w:t>
      </w:r>
      <w:r w:rsidRPr="005D5389">
        <w:rPr>
          <w:sz w:val="24"/>
        </w:rPr>
        <w:t>___________________________</w:t>
      </w:r>
    </w:p>
    <w:p w14:paraId="5FC0117E" w14:textId="77777777" w:rsidR="005D5389" w:rsidRPr="005D5389" w:rsidRDefault="005D5389" w:rsidP="005D5389">
      <w:pPr>
        <w:jc w:val="center"/>
        <w:rPr>
          <w:sz w:val="20"/>
        </w:rPr>
      </w:pPr>
      <w:r w:rsidRPr="005D5389">
        <w:rPr>
          <w:sz w:val="20"/>
        </w:rPr>
        <w:t>(Фамилия, имя, отчество)</w:t>
      </w:r>
    </w:p>
    <w:p w14:paraId="666BF739" w14:textId="77777777" w:rsidR="005D5389" w:rsidRPr="005D5389" w:rsidRDefault="005D5389" w:rsidP="005D5389">
      <w:pPr>
        <w:jc w:val="both"/>
        <w:rPr>
          <w:sz w:val="12"/>
        </w:rPr>
      </w:pPr>
    </w:p>
    <w:p w14:paraId="56F8277D" w14:textId="77777777" w:rsidR="005D5389" w:rsidRPr="005D5389" w:rsidRDefault="005D5389" w:rsidP="005D5389">
      <w:pPr>
        <w:spacing w:line="360" w:lineRule="auto"/>
        <w:jc w:val="both"/>
        <w:rPr>
          <w:sz w:val="24"/>
        </w:rPr>
      </w:pPr>
      <w:r w:rsidRPr="005D5389">
        <w:rPr>
          <w:sz w:val="24"/>
        </w:rPr>
        <w:t>Направленность НИР (учебная, исследовательская, практическая, производственная, др.)</w:t>
      </w:r>
    </w:p>
    <w:p w14:paraId="090FC1D4" w14:textId="77777777" w:rsidR="005D5389" w:rsidRPr="005D5389" w:rsidRDefault="005D5389" w:rsidP="005D5389">
      <w:pPr>
        <w:spacing w:line="360" w:lineRule="auto"/>
        <w:jc w:val="both"/>
        <w:rPr>
          <w:sz w:val="24"/>
        </w:rPr>
      </w:pPr>
      <w:r w:rsidRPr="005D5389">
        <w:rPr>
          <w:sz w:val="24"/>
        </w:rPr>
        <w:t>___________________________________</w:t>
      </w:r>
      <w:r w:rsidRPr="005D5389">
        <w:rPr>
          <w:sz w:val="24"/>
          <w:u w:val="single"/>
        </w:rPr>
        <w:t>учебная</w:t>
      </w:r>
      <w:r w:rsidRPr="005D5389">
        <w:rPr>
          <w:sz w:val="24"/>
        </w:rPr>
        <w:t>______________________________________</w:t>
      </w:r>
    </w:p>
    <w:p w14:paraId="3C8B8635" w14:textId="77777777" w:rsidR="005D5389" w:rsidRPr="005D5389" w:rsidRDefault="005D5389" w:rsidP="005D5389">
      <w:pPr>
        <w:jc w:val="both"/>
        <w:rPr>
          <w:sz w:val="24"/>
        </w:rPr>
      </w:pPr>
      <w:r w:rsidRPr="005D5389">
        <w:rPr>
          <w:sz w:val="24"/>
        </w:rPr>
        <w:t>Источник тематики (кафедра, предприятие, НИР) __</w:t>
      </w:r>
      <w:r w:rsidRPr="005D5389">
        <w:rPr>
          <w:sz w:val="24"/>
          <w:u w:val="single"/>
        </w:rPr>
        <w:t>Кафедра ИУ5</w:t>
      </w:r>
      <w:r w:rsidRPr="005D5389">
        <w:rPr>
          <w:sz w:val="24"/>
        </w:rPr>
        <w:t>_______________________</w:t>
      </w:r>
    </w:p>
    <w:p w14:paraId="4FA86ED4" w14:textId="77777777" w:rsidR="005D5389" w:rsidRPr="005D5389" w:rsidRDefault="005D5389" w:rsidP="005D5389">
      <w:pPr>
        <w:jc w:val="both"/>
        <w:rPr>
          <w:sz w:val="20"/>
        </w:rPr>
      </w:pPr>
    </w:p>
    <w:p w14:paraId="0BB0911D" w14:textId="77777777" w:rsidR="005D5389" w:rsidRPr="005D5389" w:rsidRDefault="005D5389" w:rsidP="005D5389">
      <w:pPr>
        <w:spacing w:line="300" w:lineRule="exact"/>
        <w:jc w:val="both"/>
        <w:rPr>
          <w:sz w:val="24"/>
        </w:rPr>
      </w:pPr>
      <w:r w:rsidRPr="005D5389">
        <w:rPr>
          <w:sz w:val="24"/>
        </w:rPr>
        <w:t>График выполнения НИР:     25% к _4_ нед., 50% к _8_ нед., 75% к _12_ нед., 100% к _16_ нед.</w:t>
      </w:r>
    </w:p>
    <w:p w14:paraId="0FBBADB3" w14:textId="77777777" w:rsidR="005D5389" w:rsidRPr="005D5389" w:rsidRDefault="005D5389" w:rsidP="005D5389">
      <w:pPr>
        <w:jc w:val="both"/>
        <w:rPr>
          <w:sz w:val="16"/>
          <w:szCs w:val="20"/>
          <w:lang w:val="x-none" w:eastAsia="x-none"/>
        </w:rPr>
      </w:pPr>
    </w:p>
    <w:p w14:paraId="2E036D4B" w14:textId="77777777" w:rsidR="005D5389" w:rsidRPr="005D5389" w:rsidRDefault="005D5389" w:rsidP="005D53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D5389">
        <w:rPr>
          <w:sz w:val="24"/>
        </w:rPr>
        <w:t>Техническое задание _</w:t>
      </w:r>
      <w:r w:rsidRPr="005D5389">
        <w:rPr>
          <w:sz w:val="24"/>
          <w:u w:val="single"/>
        </w:rPr>
        <w:t xml:space="preserve">Данное исследование посвящено анализу эффективности различных индексов, таких как B-дерево, Хеш, GiST, SP-GiST, GIN и BRIN, в контексте базы данных.  </w:t>
      </w:r>
      <w:r w:rsidRPr="005D5389">
        <w:rPr>
          <w:sz w:val="24"/>
        </w:rPr>
        <w:t>_______________________________________________________________________________________________________________________________________________________________</w:t>
      </w:r>
    </w:p>
    <w:p w14:paraId="548491BD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7CD7E20A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0107866F" w14:textId="77777777" w:rsidR="005D5389" w:rsidRPr="005D5389" w:rsidRDefault="005D5389" w:rsidP="005D5389">
      <w:pPr>
        <w:jc w:val="both"/>
        <w:rPr>
          <w:b/>
          <w:i/>
          <w:sz w:val="24"/>
        </w:rPr>
      </w:pPr>
      <w:r w:rsidRPr="005D5389">
        <w:rPr>
          <w:b/>
          <w:i/>
          <w:sz w:val="24"/>
        </w:rPr>
        <w:t>Оформление научно-исследовательской работы:</w:t>
      </w:r>
    </w:p>
    <w:p w14:paraId="18BCF9EA" w14:textId="77777777" w:rsidR="005D5389" w:rsidRPr="005D5389" w:rsidRDefault="005D5389" w:rsidP="005D5389">
      <w:pPr>
        <w:jc w:val="both"/>
        <w:rPr>
          <w:b/>
          <w:i/>
          <w:sz w:val="8"/>
        </w:rPr>
      </w:pPr>
    </w:p>
    <w:p w14:paraId="24CC3238" w14:textId="1E180BB8" w:rsidR="005D5389" w:rsidRPr="005D5389" w:rsidRDefault="005D5389" w:rsidP="005D5389">
      <w:pPr>
        <w:jc w:val="both"/>
        <w:rPr>
          <w:sz w:val="24"/>
        </w:rPr>
      </w:pPr>
      <w:r w:rsidRPr="005D5389">
        <w:rPr>
          <w:sz w:val="24"/>
        </w:rPr>
        <w:t xml:space="preserve">Расчетно-пояснительная записка на </w:t>
      </w:r>
      <w:r w:rsidR="00A96EDD">
        <w:rPr>
          <w:sz w:val="24"/>
          <w:u w:val="single"/>
        </w:rPr>
        <w:t>26</w:t>
      </w:r>
      <w:r w:rsidRPr="005D5389">
        <w:rPr>
          <w:sz w:val="24"/>
        </w:rPr>
        <w:t xml:space="preserve"> листах формата А4.</w:t>
      </w:r>
    </w:p>
    <w:p w14:paraId="48AF53C4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 xml:space="preserve">Перечень графического (иллюстративного) материала (чертежи, плакаты, слайды и т.п.)   </w:t>
      </w:r>
    </w:p>
    <w:p w14:paraId="092D57FE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2B955589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1AFF2D55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4A7AD112" w14:textId="77777777" w:rsidR="005D5389" w:rsidRPr="005D5389" w:rsidRDefault="005D5389" w:rsidP="005D5389">
      <w:pPr>
        <w:spacing w:line="276" w:lineRule="auto"/>
        <w:jc w:val="both"/>
        <w:rPr>
          <w:sz w:val="24"/>
        </w:rPr>
      </w:pPr>
      <w:r w:rsidRPr="005D5389">
        <w:rPr>
          <w:sz w:val="24"/>
        </w:rPr>
        <w:t>_______________________________________________________________________________</w:t>
      </w:r>
    </w:p>
    <w:p w14:paraId="64B38C68" w14:textId="77777777" w:rsidR="005D5389" w:rsidRPr="005D5389" w:rsidRDefault="005D5389" w:rsidP="005D5389">
      <w:pPr>
        <w:jc w:val="both"/>
        <w:rPr>
          <w:sz w:val="16"/>
        </w:rPr>
      </w:pPr>
    </w:p>
    <w:p w14:paraId="571E6F0F" w14:textId="77777777" w:rsidR="005D5389" w:rsidRPr="005D5389" w:rsidRDefault="005D5389" w:rsidP="005D5389">
      <w:pPr>
        <w:jc w:val="both"/>
        <w:rPr>
          <w:sz w:val="24"/>
        </w:rPr>
      </w:pPr>
      <w:r w:rsidRPr="005D5389">
        <w:rPr>
          <w:sz w:val="24"/>
        </w:rPr>
        <w:t>Дата выдачи задания « ___ » ____________ 2023 г.</w:t>
      </w:r>
    </w:p>
    <w:p w14:paraId="45978743" w14:textId="77777777" w:rsidR="005D5389" w:rsidRPr="005D5389" w:rsidRDefault="005D5389" w:rsidP="005D5389">
      <w:pPr>
        <w:jc w:val="both"/>
        <w:rPr>
          <w:sz w:val="24"/>
        </w:rPr>
      </w:pPr>
    </w:p>
    <w:p w14:paraId="612CF5FF" w14:textId="77777777" w:rsidR="005D5389" w:rsidRPr="005D5389" w:rsidRDefault="005D5389" w:rsidP="005D5389">
      <w:pPr>
        <w:rPr>
          <w:sz w:val="24"/>
        </w:rPr>
      </w:pPr>
      <w:r w:rsidRPr="005D5389">
        <w:rPr>
          <w:b/>
          <w:sz w:val="24"/>
        </w:rPr>
        <w:t>Руководитель НИР</w:t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sz w:val="24"/>
        </w:rPr>
        <w:tab/>
        <w:t xml:space="preserve">_________________ </w:t>
      </w:r>
      <w:r w:rsidRPr="005D5389">
        <w:rPr>
          <w:b/>
          <w:sz w:val="24"/>
        </w:rPr>
        <w:t>___</w:t>
      </w:r>
      <w:r w:rsidRPr="005D5389">
        <w:rPr>
          <w:b/>
          <w:sz w:val="24"/>
          <w:u w:val="single"/>
        </w:rPr>
        <w:t>Ю.Е. Гапанюк</w:t>
      </w:r>
      <w:r w:rsidRPr="005D5389">
        <w:rPr>
          <w:b/>
          <w:sz w:val="24"/>
        </w:rPr>
        <w:t>__</w:t>
      </w:r>
    </w:p>
    <w:p w14:paraId="14E61D9E" w14:textId="77777777" w:rsidR="005D5389" w:rsidRPr="005D5389" w:rsidRDefault="005D5389" w:rsidP="005D5389">
      <w:pPr>
        <w:ind w:right="565"/>
        <w:jc w:val="right"/>
        <w:rPr>
          <w:sz w:val="18"/>
          <w:szCs w:val="18"/>
        </w:rPr>
      </w:pPr>
      <w:r w:rsidRPr="005D5389">
        <w:rPr>
          <w:sz w:val="18"/>
          <w:szCs w:val="18"/>
        </w:rPr>
        <w:t xml:space="preserve">(Подпись, дата)                             (И.О.Фамилия)            </w:t>
      </w:r>
    </w:p>
    <w:p w14:paraId="5B0AF20A" w14:textId="77777777" w:rsidR="005D5389" w:rsidRPr="005D5389" w:rsidRDefault="005D5389" w:rsidP="005D5389">
      <w:pPr>
        <w:rPr>
          <w:b/>
          <w:sz w:val="24"/>
        </w:rPr>
      </w:pPr>
      <w:r w:rsidRPr="005D5389">
        <w:rPr>
          <w:b/>
          <w:sz w:val="24"/>
        </w:rPr>
        <w:t>Студент</w:t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</w:r>
      <w:r w:rsidRPr="005D5389">
        <w:rPr>
          <w:b/>
          <w:sz w:val="24"/>
        </w:rPr>
        <w:tab/>
        <w:t>_________________  ___</w:t>
      </w:r>
      <w:r w:rsidRPr="005D5389">
        <w:rPr>
          <w:b/>
          <w:sz w:val="24"/>
          <w:u w:val="single"/>
        </w:rPr>
        <w:t xml:space="preserve">Гун Шэншо       </w:t>
      </w:r>
      <w:r w:rsidRPr="005D5389">
        <w:rPr>
          <w:b/>
          <w:sz w:val="24"/>
        </w:rPr>
        <w:t xml:space="preserve">__  </w:t>
      </w:r>
    </w:p>
    <w:p w14:paraId="4DF459F3" w14:textId="77777777" w:rsidR="005D5389" w:rsidRPr="005D5389" w:rsidRDefault="005D5389" w:rsidP="005D5389">
      <w:pPr>
        <w:ind w:right="565"/>
        <w:jc w:val="right"/>
        <w:rPr>
          <w:sz w:val="20"/>
          <w:szCs w:val="22"/>
          <w:u w:val="single"/>
        </w:rPr>
      </w:pPr>
      <w:r w:rsidRPr="005D5389">
        <w:rPr>
          <w:sz w:val="18"/>
          <w:szCs w:val="18"/>
        </w:rPr>
        <w:t xml:space="preserve">(Подпись, дата)                             (И.О.Фамилия) </w:t>
      </w:r>
    </w:p>
    <w:p w14:paraId="322BA3D5" w14:textId="77777777" w:rsidR="005D5389" w:rsidRPr="005D5389" w:rsidRDefault="005D5389" w:rsidP="005D5389">
      <w:pPr>
        <w:ind w:right="565"/>
        <w:rPr>
          <w:sz w:val="20"/>
          <w:szCs w:val="22"/>
          <w:u w:val="single"/>
        </w:rPr>
        <w:sectPr w:rsidR="005D5389" w:rsidRPr="005D5389" w:rsidSect="00EC6CF8">
          <w:footerReference w:type="even" r:id="rId9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 w:rsidRPr="005D5389">
        <w:rPr>
          <w:sz w:val="22"/>
          <w:szCs w:val="22"/>
          <w:u w:val="single"/>
        </w:rPr>
        <w:t>Примечание</w:t>
      </w:r>
      <w:r w:rsidRPr="005D5389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sdt>
      <w:sdtPr>
        <w:rPr>
          <w:rFonts w:ascii="Times New Roman" w:eastAsia="Times New Roman" w:hAnsi="Times New Roman" w:cs="Times New Roman"/>
          <w:color w:val="auto"/>
          <w:sz w:val="29"/>
          <w:szCs w:val="24"/>
          <w:lang w:val="zh-CN" w:eastAsia="ru-RU"/>
        </w:rPr>
        <w:id w:val="-1629553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Toc150104209" w:displacedByCustomXml="prev"/>
        <w:p w14:paraId="340D717A" w14:textId="028BD8B8" w:rsidR="005D5389" w:rsidRPr="005D5389" w:rsidRDefault="005D5389" w:rsidP="005D5389">
          <w:pPr>
            <w:pStyle w:val="TOC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lang w:val="ru-RU" w:eastAsia="ru-RU"/>
            </w:rPr>
          </w:pPr>
          <w:r w:rsidRPr="005D5389">
            <w:rPr>
              <w:rFonts w:ascii="Times New Roman" w:eastAsia="Times New Roman" w:hAnsi="Times New Roman" w:cs="Times New Roman"/>
              <w:b/>
              <w:bCs/>
              <w:color w:val="auto"/>
              <w:lang w:val="ru-RU" w:eastAsia="ru-RU"/>
            </w:rPr>
            <w:t>Оглавление</w:t>
          </w:r>
          <w:bookmarkEnd w:id="1"/>
        </w:p>
        <w:p w14:paraId="2B1AC889" w14:textId="6CC3EC38" w:rsidR="00316716" w:rsidRDefault="005D5389">
          <w:pPr>
            <w:pStyle w:val="TOC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04593" w:history="1">
            <w:r w:rsidR="00316716" w:rsidRPr="00E609BF">
              <w:rPr>
                <w:rStyle w:val="aff0"/>
                <w:noProof/>
              </w:rPr>
              <w:t>Введение</w:t>
            </w:r>
            <w:r w:rsidR="00316716">
              <w:rPr>
                <w:noProof/>
                <w:webHidden/>
              </w:rPr>
              <w:tab/>
            </w:r>
            <w:r w:rsidR="00316716">
              <w:rPr>
                <w:noProof/>
                <w:webHidden/>
              </w:rPr>
              <w:fldChar w:fldCharType="begin"/>
            </w:r>
            <w:r w:rsidR="00316716">
              <w:rPr>
                <w:noProof/>
                <w:webHidden/>
              </w:rPr>
              <w:instrText xml:space="preserve"> PAGEREF _Toc150304593 \h </w:instrText>
            </w:r>
            <w:r w:rsidR="00316716">
              <w:rPr>
                <w:noProof/>
                <w:webHidden/>
              </w:rPr>
            </w:r>
            <w:r w:rsidR="00316716">
              <w:rPr>
                <w:noProof/>
                <w:webHidden/>
              </w:rPr>
              <w:fldChar w:fldCharType="separate"/>
            </w:r>
            <w:r w:rsidR="00316716">
              <w:rPr>
                <w:noProof/>
                <w:webHidden/>
              </w:rPr>
              <w:t>4</w:t>
            </w:r>
            <w:r w:rsidR="00316716">
              <w:rPr>
                <w:noProof/>
                <w:webHidden/>
              </w:rPr>
              <w:fldChar w:fldCharType="end"/>
            </w:r>
          </w:hyperlink>
        </w:p>
        <w:p w14:paraId="3D8BFA8C" w14:textId="4C74546F" w:rsidR="00316716" w:rsidRDefault="00316716">
          <w:pPr>
            <w:pStyle w:val="TOC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  <w14:ligatures w14:val="standardContextual"/>
            </w:rPr>
          </w:pPr>
          <w:hyperlink w:anchor="_Toc150304594" w:history="1">
            <w:r w:rsidRPr="00E609BF">
              <w:rPr>
                <w:rStyle w:val="aff0"/>
                <w:rFonts w:eastAsia="等线"/>
                <w:noProof/>
                <w:lang w:eastAsia="zh-CN"/>
              </w:rPr>
              <w:t xml:space="preserve">1. Создать базу данных в </w:t>
            </w:r>
            <w:r w:rsidRPr="00E609BF">
              <w:rPr>
                <w:rStyle w:val="aff0"/>
                <w:rFonts w:eastAsia="等线"/>
                <w:noProof/>
                <w:lang w:val="en-US" w:eastAsia="zh-CN"/>
              </w:rPr>
              <w:t>Pgadmin</w:t>
            </w:r>
            <w:r w:rsidRPr="00E609BF">
              <w:rPr>
                <w:rStyle w:val="aff0"/>
                <w:rFonts w:eastAsia="等线"/>
                <w:noProof/>
                <w:lang w:eastAsia="zh-CN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_Toc150304594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2056" w14:textId="703C229F" w:rsidR="00316716" w:rsidRDefault="00316716">
          <w:pPr>
            <w:pStyle w:val="TOC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  <w14:ligatures w14:val="standardContextual"/>
            </w:rPr>
          </w:pPr>
          <w:hyperlink w:anchor="_Toc150304596" w:history="1">
            <w:r w:rsidRPr="00E609BF">
              <w:rPr>
                <w:rStyle w:val="aff0"/>
                <w:rFonts w:eastAsia="等线"/>
                <w:noProof/>
                <w:lang w:eastAsia="zh-CN"/>
              </w:rPr>
              <w:t>3.</w:t>
            </w:r>
            <w:r w:rsidRPr="00E609BF">
              <w:rPr>
                <w:rStyle w:val="aff0"/>
                <w:noProof/>
              </w:rPr>
              <w:t>Выполнить к разным таблицам БД три разные запроса и вывести их планы (БЕЗ ИНДЕКСА и С РАЗНЫМИ ИНДЕКСАМИ).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_Toc150304596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D970" w14:textId="43E7D507" w:rsidR="00316716" w:rsidRDefault="00316716">
          <w:pPr>
            <w:pStyle w:val="TOC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  <w14:ligatures w14:val="standardContextual"/>
            </w:rPr>
          </w:pPr>
          <w:hyperlink w:anchor="_Toc150304600" w:history="1">
            <w:r w:rsidRPr="00E609BF">
              <w:rPr>
                <w:rStyle w:val="aff0"/>
                <w:rFonts w:eastAsia="等线"/>
                <w:noProof/>
                <w:lang w:eastAsia="zh-CN"/>
              </w:rPr>
              <w:t>4. Экспериментальная оценка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_Toc150304600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55A8" w14:textId="3E947081" w:rsidR="00316716" w:rsidRDefault="00316716">
          <w:pPr>
            <w:pStyle w:val="TOC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  <w14:ligatures w14:val="standardContextual"/>
            </w:rPr>
          </w:pPr>
          <w:hyperlink w:anchor="_Toc150304601" w:history="1">
            <w:r w:rsidRPr="00E609BF">
              <w:rPr>
                <w:rStyle w:val="aff0"/>
                <w:noProof/>
              </w:rPr>
              <w:t>5. Анализ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_Toc150304601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4022B" w14:textId="09F46B9A" w:rsidR="00316716" w:rsidRDefault="00316716">
          <w:pPr>
            <w:pStyle w:val="TOC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  <w14:ligatures w14:val="standardContextual"/>
            </w:rPr>
          </w:pPr>
          <w:hyperlink w:anchor="_Toc150304602" w:history="1">
            <w:r w:rsidRPr="00E609BF">
              <w:rPr>
                <w:rStyle w:val="af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_Toc150304602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41A71" w14:textId="6509AB92" w:rsidR="00316716" w:rsidRDefault="00316716">
          <w:pPr>
            <w:pStyle w:val="TOC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  <w14:ligatures w14:val="standardContextual"/>
            </w:rPr>
          </w:pPr>
          <w:hyperlink w:anchor="_Toc150304603" w:history="1">
            <w:r w:rsidRPr="00E609BF">
              <w:rPr>
                <w:rStyle w:val="aff0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_Toc150304603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724E6" w14:textId="79872D53" w:rsidR="005D5389" w:rsidRDefault="005D5389">
          <w:r>
            <w:rPr>
              <w:b/>
              <w:bCs/>
              <w:lang w:val="zh-CN"/>
            </w:rPr>
            <w:fldChar w:fldCharType="end"/>
          </w:r>
        </w:p>
      </w:sdtContent>
    </w:sdt>
    <w:p w14:paraId="394A1AF8" w14:textId="77777777" w:rsidR="005D5389" w:rsidRDefault="005D5389">
      <w:pPr>
        <w:pStyle w:val="51"/>
      </w:pPr>
    </w:p>
    <w:p w14:paraId="3224B556" w14:textId="77777777" w:rsidR="005D5389" w:rsidRDefault="005D5389">
      <w:pPr>
        <w:pStyle w:val="51"/>
      </w:pPr>
    </w:p>
    <w:p w14:paraId="462A7CFC" w14:textId="77777777" w:rsidR="005D5389" w:rsidRDefault="005D5389">
      <w:pPr>
        <w:pStyle w:val="51"/>
      </w:pPr>
    </w:p>
    <w:p w14:paraId="2C191285" w14:textId="77777777" w:rsidR="005D5389" w:rsidRDefault="005D5389">
      <w:pPr>
        <w:pStyle w:val="51"/>
      </w:pPr>
    </w:p>
    <w:p w14:paraId="6B5F5B31" w14:textId="77777777" w:rsidR="005D5389" w:rsidRDefault="005D5389">
      <w:pPr>
        <w:pStyle w:val="51"/>
      </w:pPr>
    </w:p>
    <w:p w14:paraId="4FE11C29" w14:textId="77777777" w:rsidR="005D5389" w:rsidRDefault="005D5389">
      <w:pPr>
        <w:pStyle w:val="51"/>
      </w:pPr>
    </w:p>
    <w:p w14:paraId="239FAFA2" w14:textId="77777777" w:rsidR="005D5389" w:rsidRDefault="005D5389">
      <w:pPr>
        <w:pStyle w:val="51"/>
      </w:pPr>
    </w:p>
    <w:p w14:paraId="4EF9EE84" w14:textId="77777777" w:rsidR="005D5389" w:rsidRDefault="005D5389">
      <w:pPr>
        <w:pStyle w:val="51"/>
      </w:pPr>
    </w:p>
    <w:p w14:paraId="07B6D1ED" w14:textId="77777777" w:rsidR="005D5389" w:rsidRDefault="005D5389">
      <w:pPr>
        <w:pStyle w:val="51"/>
      </w:pPr>
    </w:p>
    <w:p w14:paraId="670D7E44" w14:textId="77777777" w:rsidR="005D5389" w:rsidRDefault="005D5389">
      <w:pPr>
        <w:pStyle w:val="51"/>
      </w:pPr>
    </w:p>
    <w:p w14:paraId="291BE9A3" w14:textId="77777777" w:rsidR="005D5389" w:rsidRDefault="005D5389">
      <w:pPr>
        <w:pStyle w:val="51"/>
      </w:pPr>
    </w:p>
    <w:p w14:paraId="0FB57048" w14:textId="77777777" w:rsidR="005D5389" w:rsidRDefault="005D5389">
      <w:pPr>
        <w:pStyle w:val="51"/>
      </w:pPr>
    </w:p>
    <w:p w14:paraId="179E0DC7" w14:textId="77777777" w:rsidR="005D5389" w:rsidRDefault="005D5389">
      <w:pPr>
        <w:pStyle w:val="51"/>
      </w:pPr>
    </w:p>
    <w:p w14:paraId="624DE250" w14:textId="77777777" w:rsidR="005D5389" w:rsidRDefault="005D5389">
      <w:pPr>
        <w:pStyle w:val="51"/>
      </w:pPr>
    </w:p>
    <w:p w14:paraId="670B54CB" w14:textId="77777777" w:rsidR="005D5389" w:rsidRDefault="005D5389">
      <w:pPr>
        <w:pStyle w:val="51"/>
      </w:pPr>
    </w:p>
    <w:p w14:paraId="538FABCE" w14:textId="77777777" w:rsidR="005D5389" w:rsidRDefault="005D5389">
      <w:pPr>
        <w:pStyle w:val="51"/>
      </w:pPr>
    </w:p>
    <w:p w14:paraId="435F2156" w14:textId="77777777" w:rsidR="005D5389" w:rsidRDefault="005D5389">
      <w:pPr>
        <w:pStyle w:val="51"/>
      </w:pPr>
    </w:p>
    <w:p w14:paraId="625DA99B" w14:textId="77777777" w:rsidR="005D5389" w:rsidRDefault="005D5389">
      <w:pPr>
        <w:pStyle w:val="51"/>
      </w:pPr>
    </w:p>
    <w:p w14:paraId="45AD2C38" w14:textId="77777777" w:rsidR="005D5389" w:rsidRDefault="005D5389">
      <w:pPr>
        <w:pStyle w:val="51"/>
      </w:pPr>
    </w:p>
    <w:p w14:paraId="7225065E" w14:textId="77777777" w:rsidR="005D5389" w:rsidRDefault="005D5389">
      <w:pPr>
        <w:pStyle w:val="51"/>
      </w:pPr>
    </w:p>
    <w:p w14:paraId="0C2241C9" w14:textId="77777777" w:rsidR="005D5389" w:rsidRDefault="005D5389">
      <w:pPr>
        <w:pStyle w:val="51"/>
      </w:pPr>
    </w:p>
    <w:p w14:paraId="625D458F" w14:textId="77777777" w:rsidR="005D5389" w:rsidRDefault="005D5389">
      <w:pPr>
        <w:pStyle w:val="51"/>
      </w:pPr>
    </w:p>
    <w:p w14:paraId="207ABD0F" w14:textId="77777777" w:rsidR="005D5389" w:rsidRDefault="005D5389">
      <w:pPr>
        <w:pStyle w:val="51"/>
      </w:pPr>
    </w:p>
    <w:p w14:paraId="311BC2C0" w14:textId="77777777" w:rsidR="005D5389" w:rsidRDefault="005D5389">
      <w:pPr>
        <w:pStyle w:val="51"/>
      </w:pPr>
    </w:p>
    <w:p w14:paraId="6FAE0A63" w14:textId="77777777" w:rsidR="005D5389" w:rsidRDefault="005D5389">
      <w:pPr>
        <w:pStyle w:val="51"/>
      </w:pPr>
    </w:p>
    <w:p w14:paraId="3E12C3C7" w14:textId="77777777" w:rsidR="005D5389" w:rsidRDefault="005D5389">
      <w:pPr>
        <w:pStyle w:val="51"/>
      </w:pPr>
    </w:p>
    <w:p w14:paraId="1EBB5893" w14:textId="77777777" w:rsidR="005D5389" w:rsidRDefault="005D5389">
      <w:pPr>
        <w:pStyle w:val="51"/>
      </w:pPr>
    </w:p>
    <w:p w14:paraId="77F3D7ED" w14:textId="77777777" w:rsidR="005D5389" w:rsidRDefault="005D5389">
      <w:pPr>
        <w:pStyle w:val="51"/>
      </w:pPr>
    </w:p>
    <w:p w14:paraId="2F97604D" w14:textId="77777777" w:rsidR="005D5389" w:rsidRDefault="005D5389">
      <w:pPr>
        <w:pStyle w:val="51"/>
      </w:pPr>
    </w:p>
    <w:p w14:paraId="31D20F6B" w14:textId="77777777" w:rsidR="005D5389" w:rsidRDefault="005D5389">
      <w:pPr>
        <w:pStyle w:val="51"/>
      </w:pPr>
    </w:p>
    <w:p w14:paraId="07AC8A64" w14:textId="77777777" w:rsidR="005D5389" w:rsidRDefault="005D5389">
      <w:pPr>
        <w:pStyle w:val="51"/>
      </w:pPr>
    </w:p>
    <w:p w14:paraId="00B4D908" w14:textId="77777777" w:rsidR="005D5389" w:rsidRDefault="005D5389">
      <w:pPr>
        <w:pStyle w:val="51"/>
      </w:pPr>
    </w:p>
    <w:p w14:paraId="06BCC8BC" w14:textId="77777777" w:rsidR="005D5389" w:rsidRDefault="005D5389" w:rsidP="00316716">
      <w:pPr>
        <w:pStyle w:val="51"/>
        <w:jc w:val="left"/>
      </w:pPr>
    </w:p>
    <w:p w14:paraId="10A77A2E" w14:textId="0FF4B17F" w:rsidR="00515530" w:rsidRPr="00525906" w:rsidRDefault="003E4D4E" w:rsidP="00316716">
      <w:pPr>
        <w:pStyle w:val="15"/>
        <w:jc w:val="center"/>
      </w:pPr>
      <w:bookmarkStart w:id="2" w:name="_Toc150304593"/>
      <w:r w:rsidRPr="00525906">
        <w:lastRenderedPageBreak/>
        <w:t>Введение</w:t>
      </w:r>
      <w:bookmarkEnd w:id="2"/>
    </w:p>
    <w:p w14:paraId="0406F162" w14:textId="77777777" w:rsidR="000751F4" w:rsidRPr="00525906" w:rsidRDefault="000751F4">
      <w:pPr>
        <w:pStyle w:val="61"/>
      </w:pPr>
      <w:r w:rsidRPr="00525906">
        <w:t>Сегодня все больше сервисов используют запросы к большим базам данных. Примерами таких сервисов являются поисковые системы (например, Яндекс, Google и Baidu), онлайн-сервисы баз данных (например, HUAWEI Cloud и Oracle Database) и сервисы для обработки бизнес-запросов (например, онлайн-регистрация и авторизация). Поэтому эффективное управление большими базами данных является одной из главных проблем в современном мире [1-3].</w:t>
      </w:r>
    </w:p>
    <w:p w14:paraId="1966F8B2" w14:textId="77777777" w:rsidR="000751F4" w:rsidRPr="00525906" w:rsidRDefault="000751F4">
      <w:pPr>
        <w:pStyle w:val="61"/>
      </w:pPr>
      <w:r w:rsidRPr="00525906">
        <w:t>Высокая скорость отклика и быстрый доступ к данным - это важные критерии при проектировании базы данных. С ростом объема данных скорость ответа на запросы становится одной из главных проблем, которые необходимо решать в системе. Индексирование - это часто наиболее удобный, простой и эффективный способ повышения производительности запросов к базе данных. Большинство проблем с производительностью запросов к базе данных можно решить с помощью индексации.</w:t>
      </w:r>
    </w:p>
    <w:p w14:paraId="1E5F9211" w14:textId="77777777" w:rsidR="000751F4" w:rsidRDefault="000751F4">
      <w:pPr>
        <w:pStyle w:val="61"/>
      </w:pPr>
      <w:r w:rsidRPr="00525906">
        <w:t>Производительность системы баз данных непосредственно зависит от скорости запроса и обработки данных. Создание правильного индекса является наиболее распространенным методом настройки базы данных для повышения скорости запроса и обработки данных. Использование индексов может значительно сократить количество операций ввода-вывода с диска, что является важным фактором для определения скорости доступа. Создание правильного и эффективного индекса может существенно повысить производительность базы данных, ускорить запрос данных и уменьшить время отклика системы.</w:t>
      </w:r>
    </w:p>
    <w:p w14:paraId="1603F47B" w14:textId="77777777" w:rsidR="005D5389" w:rsidRDefault="005D5389">
      <w:pPr>
        <w:pStyle w:val="61"/>
      </w:pPr>
    </w:p>
    <w:p w14:paraId="1C98CEF5" w14:textId="77777777" w:rsidR="005D5389" w:rsidRDefault="005D5389">
      <w:pPr>
        <w:pStyle w:val="61"/>
      </w:pPr>
    </w:p>
    <w:p w14:paraId="5ADA9A13" w14:textId="77777777" w:rsidR="005D5389" w:rsidRDefault="005D5389">
      <w:pPr>
        <w:pStyle w:val="61"/>
      </w:pPr>
    </w:p>
    <w:p w14:paraId="54534BE2" w14:textId="77777777" w:rsidR="005D5389" w:rsidRDefault="005D5389">
      <w:pPr>
        <w:pStyle w:val="61"/>
      </w:pPr>
    </w:p>
    <w:p w14:paraId="24E2C88A" w14:textId="77777777" w:rsidR="005D5389" w:rsidRDefault="005D5389">
      <w:pPr>
        <w:pStyle w:val="61"/>
      </w:pPr>
    </w:p>
    <w:p w14:paraId="2D5F3C55" w14:textId="77777777" w:rsidR="005D5389" w:rsidRDefault="005D5389">
      <w:pPr>
        <w:pStyle w:val="61"/>
      </w:pPr>
    </w:p>
    <w:p w14:paraId="46B495AC" w14:textId="77777777" w:rsidR="005D5389" w:rsidRDefault="005D5389">
      <w:pPr>
        <w:pStyle w:val="61"/>
      </w:pPr>
    </w:p>
    <w:p w14:paraId="68AD1F1B" w14:textId="77777777" w:rsidR="005D5389" w:rsidRDefault="005D5389">
      <w:pPr>
        <w:pStyle w:val="61"/>
      </w:pPr>
    </w:p>
    <w:p w14:paraId="49AD394B" w14:textId="77777777" w:rsidR="005D5389" w:rsidRDefault="005D5389">
      <w:pPr>
        <w:pStyle w:val="61"/>
      </w:pPr>
    </w:p>
    <w:p w14:paraId="0ECC3507" w14:textId="77777777" w:rsidR="005D5389" w:rsidRDefault="005D5389">
      <w:pPr>
        <w:pStyle w:val="61"/>
      </w:pPr>
    </w:p>
    <w:p w14:paraId="4FD44D37" w14:textId="77777777" w:rsidR="005D5389" w:rsidRDefault="005D5389">
      <w:pPr>
        <w:pStyle w:val="61"/>
      </w:pPr>
    </w:p>
    <w:p w14:paraId="18D3C0E7" w14:textId="77777777" w:rsidR="005D5389" w:rsidRDefault="005D5389">
      <w:pPr>
        <w:pStyle w:val="61"/>
      </w:pPr>
    </w:p>
    <w:p w14:paraId="56555D73" w14:textId="77777777" w:rsidR="005D5389" w:rsidRDefault="005D5389">
      <w:pPr>
        <w:pStyle w:val="61"/>
      </w:pPr>
    </w:p>
    <w:p w14:paraId="0423F478" w14:textId="77777777" w:rsidR="005D5389" w:rsidRDefault="005D5389">
      <w:pPr>
        <w:pStyle w:val="61"/>
      </w:pPr>
    </w:p>
    <w:p w14:paraId="2B5AE843" w14:textId="77777777" w:rsidR="005D5389" w:rsidRDefault="005D5389">
      <w:pPr>
        <w:pStyle w:val="61"/>
      </w:pPr>
    </w:p>
    <w:p w14:paraId="4707F69E" w14:textId="77777777" w:rsidR="005D5389" w:rsidRDefault="005D5389">
      <w:pPr>
        <w:pStyle w:val="61"/>
      </w:pPr>
    </w:p>
    <w:p w14:paraId="1716D419" w14:textId="77777777" w:rsidR="005D5389" w:rsidRDefault="005D5389">
      <w:pPr>
        <w:pStyle w:val="61"/>
      </w:pPr>
    </w:p>
    <w:p w14:paraId="6E11BC5B" w14:textId="77777777" w:rsidR="005D5389" w:rsidRDefault="005D5389">
      <w:pPr>
        <w:pStyle w:val="61"/>
      </w:pPr>
    </w:p>
    <w:p w14:paraId="2B8BE0CE" w14:textId="77777777" w:rsidR="005D5389" w:rsidRDefault="005D5389">
      <w:pPr>
        <w:pStyle w:val="61"/>
      </w:pPr>
    </w:p>
    <w:p w14:paraId="20D20EBE" w14:textId="77777777" w:rsidR="005D5389" w:rsidRPr="00525906" w:rsidRDefault="005D5389">
      <w:pPr>
        <w:pStyle w:val="61"/>
      </w:pPr>
    </w:p>
    <w:p w14:paraId="2B2ADD6E" w14:textId="11638F72" w:rsidR="009D7048" w:rsidRPr="009D7048" w:rsidRDefault="0090302E" w:rsidP="009D7048">
      <w:pPr>
        <w:pStyle w:val="15"/>
        <w:rPr>
          <w:rFonts w:eastAsia="等线"/>
          <w:lang w:eastAsia="zh-CN"/>
        </w:rPr>
      </w:pPr>
      <w:bookmarkStart w:id="3" w:name="_Toc150304594"/>
      <w:r>
        <w:rPr>
          <w:rFonts w:eastAsia="等线"/>
          <w:lang w:eastAsia="zh-CN"/>
        </w:rPr>
        <w:lastRenderedPageBreak/>
        <w:t>1</w:t>
      </w:r>
      <w:r w:rsidR="009D7048" w:rsidRPr="009D7048">
        <w:rPr>
          <w:rFonts w:eastAsia="等线"/>
          <w:lang w:eastAsia="zh-CN"/>
        </w:rPr>
        <w:t xml:space="preserve">. Создать базу данных в </w:t>
      </w:r>
      <w:r w:rsidR="009D7048" w:rsidRPr="009D7048">
        <w:rPr>
          <w:rFonts w:eastAsia="等线"/>
          <w:lang w:val="en-US" w:eastAsia="zh-CN"/>
        </w:rPr>
        <w:t>Pgadmin</w:t>
      </w:r>
      <w:r w:rsidR="009D7048" w:rsidRPr="009D7048">
        <w:rPr>
          <w:rFonts w:eastAsia="等线"/>
          <w:lang w:eastAsia="zh-CN"/>
        </w:rPr>
        <w:t>4</w:t>
      </w:r>
      <w:bookmarkEnd w:id="3"/>
    </w:p>
    <w:p w14:paraId="267D9DE7" w14:textId="128B2F80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Потом что</w:t>
      </w:r>
      <w:r w:rsidR="0090302E">
        <w:rPr>
          <w:rFonts w:eastAsia="等线"/>
          <w:bCs/>
          <w:sz w:val="28"/>
          <w:lang w:eastAsia="zh-CN"/>
        </w:rPr>
        <w:t xml:space="preserve"> сначала</w:t>
      </w:r>
      <w:r w:rsidRPr="009D7048">
        <w:rPr>
          <w:rFonts w:eastAsia="等线"/>
          <w:bCs/>
          <w:sz w:val="28"/>
          <w:lang w:eastAsia="zh-CN"/>
        </w:rPr>
        <w:t xml:space="preserve"> наши данные сохраняются в виде .csv, поэтому сначала надо преобразовать их в вид, который подходит к созданию базы данных в Pgdamin 4. То в такой вид:</w:t>
      </w:r>
    </w:p>
    <w:p w14:paraId="3C1F71B2" w14:textId="77777777" w:rsidR="009D7048" w:rsidRPr="009D7048" w:rsidRDefault="009D7048" w:rsidP="009D7048">
      <w:pPr>
        <w:jc w:val="center"/>
        <w:rPr>
          <w:rFonts w:ascii="宋体" w:eastAsia="宋体" w:hAnsi="宋体" w:cs="宋体"/>
          <w:sz w:val="24"/>
          <w:lang w:val="en-US" w:eastAsia="zh-CN"/>
        </w:rPr>
      </w:pPr>
      <w:r w:rsidRPr="009D7048">
        <w:rPr>
          <w:rFonts w:ascii="宋体" w:eastAsia="宋体" w:hAnsi="宋体" w:cs="宋体"/>
          <w:noProof/>
          <w:sz w:val="24"/>
          <w:lang w:val="en-US" w:eastAsia="zh-CN"/>
        </w:rPr>
        <w:drawing>
          <wp:inline distT="0" distB="0" distL="0" distR="0" wp14:anchorId="7AC7BD0C" wp14:editId="5BAC7A95">
            <wp:extent cx="3672205" cy="2055495"/>
            <wp:effectExtent l="0" t="0" r="4445" b="1905"/>
            <wp:docPr id="12" name="图片 12" descr="C:\Users\Gong Shengshuo\AppData\Roaming\Tencent\Users\342972224\QQ\WinTemp\RichOle\YWX9V6B99L)RXYL82WTJY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Gong Shengshuo\AppData\Roaming\Tencent\Users\342972224\QQ\WinTemp\RichOle\YWX9V6B99L)RXYL82WTJYU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4307" cy="206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9E25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Исходный код для преобразования видов записей:</w:t>
      </w:r>
    </w:p>
    <w:p w14:paraId="1214BB2D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 xml:space="preserve">#%% преобразовать записей таблицы 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player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.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csv</w:t>
      </w:r>
    </w:p>
    <w:p w14:paraId="405D56A2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import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pandas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</w:p>
    <w:p w14:paraId="57D161E9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=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read_csv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r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'C: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\U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sers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\G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ong Shengshuo\Desktop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\P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ython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\1\1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.1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</w:t>
      </w:r>
      <w:bookmarkStart w:id="4" w:name="_Hlk134816495"/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p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layer.csv</w:t>
      </w:r>
      <w:bookmarkEnd w:id="4"/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)</w:t>
      </w:r>
    </w:p>
    <w:p w14:paraId="16A6186A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7D035C24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# вывести данные в нужном виде</w:t>
      </w:r>
    </w:p>
    <w:p w14:paraId="04F2D5C8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</w:p>
    <w:p w14:paraId="73000124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for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in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range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(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len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(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)):</w:t>
      </w:r>
    </w:p>
    <w:p w14:paraId="6238B7B7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print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"("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 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.full_name[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.first_name[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.last_name[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.is_active[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'),'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)</w:t>
      </w:r>
    </w:p>
    <w:p w14:paraId="34ECC837" w14:textId="77777777" w:rsidR="009D7048" w:rsidRPr="009D7048" w:rsidRDefault="009D7048" w:rsidP="009D7048">
      <w:pPr>
        <w:shd w:val="clear" w:color="auto" w:fill="1E1E1E"/>
        <w:spacing w:after="240"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</w:p>
    <w:p w14:paraId="7AC9AC8F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# %%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преобразовать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записей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таблицы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 xml:space="preserve"> officials.csv</w:t>
      </w:r>
    </w:p>
    <w:p w14:paraId="25EDEE33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import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pandas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</w:p>
    <w:p w14:paraId="33D7E4EF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=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read_csv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r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'C: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\U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sers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\G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ong Shengshuo\Desktop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\P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ython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\1\1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.1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\o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fficials.csv'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)</w:t>
      </w:r>
    </w:p>
    <w:p w14:paraId="7C766675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65459B33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# вывести данные в нужном виде</w:t>
      </w:r>
    </w:p>
    <w:p w14:paraId="3A5FE7BE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for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in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range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(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len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(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)):</w:t>
      </w:r>
    </w:p>
    <w:p w14:paraId="0C4A334D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print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"("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.game_id[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.official_id[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 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.first_name[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.last_name[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.jersey_num[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'),'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)</w:t>
      </w:r>
    </w:p>
    <w:p w14:paraId="159ECB32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07E5F5D0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1C13EC54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 xml:space="preserve"># %% преобразовать записей таблицы 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game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_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info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.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csv</w:t>
      </w:r>
    </w:p>
    <w:p w14:paraId="435E1C18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import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pandas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</w:p>
    <w:p w14:paraId="0C68ACCC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=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read_csv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r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'C: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\U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sers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\G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ong Shengshuo\Desktop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\P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ython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\1\1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.1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\g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ame_info.csv'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)</w:t>
      </w:r>
    </w:p>
    <w:p w14:paraId="26B9CD0D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40FC3561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# вывести данные в нужном виде</w:t>
      </w:r>
    </w:p>
    <w:p w14:paraId="269892EC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</w:p>
    <w:p w14:paraId="4649228E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for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in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range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(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len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(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)):</w:t>
      </w:r>
    </w:p>
    <w:p w14:paraId="7EBF6B9D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print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"("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.game_id[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 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.game_date[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.attendance[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.game_time[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'),'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)</w:t>
      </w:r>
    </w:p>
    <w:p w14:paraId="1090518F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0B95A79B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 xml:space="preserve"># %% преобразовать записей таблицы 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common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_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player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_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info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.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csv</w:t>
      </w:r>
    </w:p>
    <w:p w14:paraId="074B91D2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import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pandas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</w:p>
    <w:p w14:paraId="7925D4B7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=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read_csv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r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'C: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\U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sers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\G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ong Shengshuo\Desktop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\P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ython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\1\1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.1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</w:t>
      </w:r>
      <w:bookmarkStart w:id="5" w:name="_Hlk134816675"/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c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ommon_player_info.csv</w:t>
      </w:r>
      <w:bookmarkEnd w:id="5"/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)</w:t>
      </w:r>
    </w:p>
    <w:p w14:paraId="3B5E6FDC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30F61CAB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# вывести данные в нужном виде</w:t>
      </w:r>
    </w:p>
    <w:p w14:paraId="6CB6AC7A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</w:p>
    <w:p w14:paraId="3703B4CA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for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in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range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(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len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(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)):</w:t>
      </w:r>
    </w:p>
    <w:p w14:paraId="243B7596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print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"("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.person_id[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</w:p>
    <w:p w14:paraId="181ACAEB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 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.first_name[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.last_name[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.birthdate[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56E76187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.school[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.country[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.height[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.weight[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','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05954ED0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.season_exp[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','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4BFD4213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.position[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.team_id[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 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.team_name[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.team_city[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4DDCBBCD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.playercode[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.from_year[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.to_year[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281D8CB4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.draft_year[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.draft_round[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'),'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)</w:t>
      </w:r>
    </w:p>
    <w:p w14:paraId="10AB9814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21F60412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7606E0FB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 xml:space="preserve"># %% преобразовать записей таблицы 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play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_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by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_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play</w:t>
      </w: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.</w:t>
      </w:r>
      <w:r w:rsidRPr="009D7048"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  <w:t>csv</w:t>
      </w:r>
    </w:p>
    <w:p w14:paraId="00F1F11A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import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pandas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as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</w:p>
    <w:p w14:paraId="5CBB25EB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 =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pd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read_csv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r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'C: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\U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sers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\G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ong Shengshuo\Desktop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\P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ython</w:t>
      </w:r>
      <w:r w:rsidRPr="009D7048">
        <w:rPr>
          <w:rFonts w:ascii="Consolas" w:eastAsia="宋体" w:hAnsi="Consolas" w:cs="宋体"/>
          <w:color w:val="569CD6"/>
          <w:sz w:val="21"/>
          <w:szCs w:val="21"/>
          <w:lang w:val="en-US" w:eastAsia="zh-CN"/>
        </w:rPr>
        <w:t>\1\1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.1</w:t>
      </w:r>
      <w:r w:rsidRPr="009D7048">
        <w:rPr>
          <w:rFonts w:ascii="Consolas" w:eastAsia="宋体" w:hAnsi="Consolas" w:cs="宋体"/>
          <w:color w:val="D7BA7D"/>
          <w:sz w:val="21"/>
          <w:szCs w:val="21"/>
          <w:lang w:val="en-US" w:eastAsia="zh-CN"/>
        </w:rPr>
        <w:t>\p</w:t>
      </w:r>
      <w:r w:rsidRPr="009D7048">
        <w:rPr>
          <w:rFonts w:ascii="Consolas" w:eastAsia="宋体" w:hAnsi="Consolas" w:cs="宋体"/>
          <w:color w:val="D16969"/>
          <w:sz w:val="21"/>
          <w:szCs w:val="21"/>
          <w:lang w:val="en-US" w:eastAsia="zh-CN"/>
        </w:rPr>
        <w:t>lay_by_play.csv'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)</w:t>
      </w:r>
    </w:p>
    <w:p w14:paraId="12AAA069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6A9955"/>
          <w:sz w:val="21"/>
          <w:szCs w:val="21"/>
          <w:lang w:val="en-US" w:eastAsia="zh-CN"/>
        </w:rPr>
      </w:pPr>
    </w:p>
    <w:p w14:paraId="36D89AA3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6A9955"/>
          <w:sz w:val="21"/>
          <w:szCs w:val="21"/>
          <w:lang w:eastAsia="zh-CN"/>
        </w:rPr>
        <w:t># вывести данные в нужном виде</w:t>
      </w:r>
    </w:p>
    <w:p w14:paraId="2EB1256D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</w:p>
    <w:p w14:paraId="5CF581A4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for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C586C0"/>
          <w:sz w:val="21"/>
          <w:szCs w:val="21"/>
          <w:lang w:val="en-US" w:eastAsia="zh-CN"/>
        </w:rPr>
        <w:t>in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4EC9B0"/>
          <w:sz w:val="21"/>
          <w:szCs w:val="21"/>
          <w:lang w:val="en-US" w:eastAsia="zh-CN"/>
        </w:rPr>
        <w:t>range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(</w:t>
      </w:r>
      <w:r w:rsidRPr="009D7048">
        <w:rPr>
          <w:rFonts w:ascii="Consolas" w:eastAsia="宋体" w:hAnsi="Consolas" w:cs="宋体"/>
          <w:color w:val="B5CEA8"/>
          <w:sz w:val="21"/>
          <w:szCs w:val="21"/>
          <w:lang w:eastAsia="zh-CN"/>
        </w:rPr>
        <w:t>600001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,</w:t>
      </w:r>
      <w:r w:rsidRPr="009D7048">
        <w:rPr>
          <w:rFonts w:ascii="Consolas" w:eastAsia="宋体" w:hAnsi="Consolas" w:cs="宋体"/>
          <w:color w:val="B5CEA8"/>
          <w:sz w:val="21"/>
          <w:szCs w:val="21"/>
          <w:lang w:eastAsia="zh-CN"/>
        </w:rPr>
        <w:t>700000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):</w:t>
      </w:r>
    </w:p>
    <w:p w14:paraId="517B4F83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 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 xml:space="preserve"> </w:t>
      </w:r>
      <w:r w:rsidRPr="009D7048">
        <w:rPr>
          <w:rFonts w:ascii="Consolas" w:eastAsia="宋体" w:hAnsi="Consolas" w:cs="宋体"/>
          <w:color w:val="DCDCAA"/>
          <w:sz w:val="21"/>
          <w:szCs w:val="21"/>
          <w:lang w:val="en-US" w:eastAsia="zh-CN"/>
        </w:rPr>
        <w:t>print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(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"("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.game_id[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02A633C1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.eventnum[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.eventmsgtype[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.period[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3D1C1A73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.wctimestring[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7A2F957A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.player1_id[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0E866927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 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.player1_name[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.player1_team_id[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.player1_team_city[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.player1_team_nickname[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557CAC26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.player2_id[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2AE50360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", 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.player2_name[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.player2_team_id[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.player2_team_city[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 ,"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df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.player2_team_nickname[</w:t>
      </w:r>
      <w:r w:rsidRPr="009D7048">
        <w:rPr>
          <w:rFonts w:ascii="Consolas" w:eastAsia="宋体" w:hAnsi="Consolas" w:cs="宋体"/>
          <w:color w:val="9CDCFE"/>
          <w:sz w:val="21"/>
          <w:szCs w:val="21"/>
          <w:lang w:val="en-US" w:eastAsia="zh-CN"/>
        </w:rPr>
        <w:t>i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],</w:t>
      </w:r>
      <w:r w:rsidRPr="009D7048">
        <w:rPr>
          <w:rFonts w:ascii="Consolas" w:eastAsia="宋体" w:hAnsi="Consolas" w:cs="宋体"/>
          <w:color w:val="CE9178"/>
          <w:sz w:val="21"/>
          <w:szCs w:val="21"/>
          <w:lang w:val="en-US" w:eastAsia="zh-CN"/>
        </w:rPr>
        <w:t>"'"</w:t>
      </w: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>,</w:t>
      </w:r>
    </w:p>
    <w:p w14:paraId="2EBF3DFC" w14:textId="77777777" w:rsidR="009D7048" w:rsidRPr="009D7048" w:rsidRDefault="009D7048" w:rsidP="009D7048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sz w:val="21"/>
          <w:szCs w:val="21"/>
          <w:lang w:eastAsia="zh-CN"/>
        </w:rPr>
      </w:pPr>
      <w:r w:rsidRPr="009D7048">
        <w:rPr>
          <w:rFonts w:ascii="Consolas" w:eastAsia="宋体" w:hAnsi="Consolas" w:cs="宋体"/>
          <w:color w:val="D4D4D4"/>
          <w:sz w:val="21"/>
          <w:szCs w:val="21"/>
          <w:lang w:val="en-US" w:eastAsia="zh-CN"/>
        </w:rPr>
        <w:t xml:space="preserve">            </w:t>
      </w:r>
      <w:r w:rsidRPr="009D7048">
        <w:rPr>
          <w:rFonts w:ascii="Consolas" w:eastAsia="宋体" w:hAnsi="Consolas" w:cs="宋体"/>
          <w:color w:val="CE9178"/>
          <w:sz w:val="21"/>
          <w:szCs w:val="21"/>
          <w:lang w:eastAsia="zh-CN"/>
        </w:rPr>
        <w:t>'),'</w:t>
      </w:r>
      <w:r w:rsidRPr="009D7048">
        <w:rPr>
          <w:rFonts w:ascii="Consolas" w:eastAsia="宋体" w:hAnsi="Consolas" w:cs="宋体"/>
          <w:color w:val="D4D4D4"/>
          <w:sz w:val="21"/>
          <w:szCs w:val="21"/>
          <w:lang w:eastAsia="zh-CN"/>
        </w:rPr>
        <w:t>)</w:t>
      </w:r>
    </w:p>
    <w:p w14:paraId="10B2FB73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jc w:val="both"/>
        <w:rPr>
          <w:rFonts w:eastAsia="等线" w:hint="eastAsia"/>
          <w:bCs/>
          <w:sz w:val="28"/>
          <w:lang w:eastAsia="zh-CN"/>
        </w:rPr>
      </w:pPr>
    </w:p>
    <w:p w14:paraId="3D652EF6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Вид выходных данных:</w:t>
      </w:r>
    </w:p>
    <w:p w14:paraId="6DC77871" w14:textId="77777777" w:rsidR="009D7048" w:rsidRPr="009D7048" w:rsidRDefault="009D7048" w:rsidP="009D7048">
      <w:pPr>
        <w:rPr>
          <w:rFonts w:ascii="宋体" w:eastAsia="宋体" w:hAnsi="宋体" w:cs="宋体"/>
          <w:sz w:val="24"/>
          <w:lang w:val="en-US" w:eastAsia="zh-CN"/>
        </w:rPr>
      </w:pPr>
      <w:r w:rsidRPr="009D7048">
        <w:rPr>
          <w:rFonts w:ascii="宋体" w:eastAsia="宋体" w:hAnsi="宋体" w:cs="宋体"/>
          <w:noProof/>
          <w:sz w:val="24"/>
          <w:lang w:val="en-US" w:eastAsia="zh-CN"/>
        </w:rPr>
        <w:lastRenderedPageBreak/>
        <w:drawing>
          <wp:inline distT="0" distB="0" distL="0" distR="0" wp14:anchorId="02E77E79" wp14:editId="05EBA15B">
            <wp:extent cx="6308090" cy="3162300"/>
            <wp:effectExtent l="0" t="0" r="0" b="0"/>
            <wp:docPr id="44" name="图片 44" descr="C:\Users\Gong Shengshuo\AppData\Roaming\Tencent\Users\342972224\QQ\WinTemp\RichOle\RC0TNBMI~SJO2CGNC{C8I%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Gong Shengshuo\AppData\Roaming\Tencent\Users\342972224\QQ\WinTemp\RichOle\RC0TNBMI~SJO2CGNC{C8I%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4"/>
                    <a:stretch>
                      <a:fillRect/>
                    </a:stretch>
                  </pic:blipFill>
                  <pic:spPr>
                    <a:xfrm>
                      <a:off x="0" y="0"/>
                      <a:ext cx="6340119" cy="317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8888" w14:textId="775165D6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Потом надо создать таблицы в Pgadmin4:</w:t>
      </w:r>
    </w:p>
    <w:p w14:paraId="63D67816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0" distR="0" wp14:anchorId="3B99D8C8" wp14:editId="181E4E63">
            <wp:extent cx="6021705" cy="2588895"/>
            <wp:effectExtent l="0" t="0" r="0" b="1905"/>
            <wp:docPr id="45" name="图片 45" descr="C:\Users\Gong Shengshuo\Documents\Tencent Files\342972224\Image\Group2\%V\(%\%V(%4O)E({K$0K5WL_016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Gong Shengshuo\Documents\Tencent Files\342972224\Image\Group2\%V\(%\%V(%4O)E({K$0K5WL_016O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258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C40D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Дальше добавить в нее записи порядком тысячи или сотни тысячи:</w:t>
      </w:r>
    </w:p>
    <w:p w14:paraId="1872FB52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lastRenderedPageBreak/>
        <w:drawing>
          <wp:inline distT="0" distB="0" distL="0" distR="0" wp14:anchorId="5DB1D912" wp14:editId="1B004C24">
            <wp:extent cx="5500255" cy="3510976"/>
            <wp:effectExtent l="0" t="0" r="5715" b="0"/>
            <wp:docPr id="46" name="图片 46" descr="C:\Users\Gong Shengshuo\Documents\Tencent Files\342972224\Image\Group2\Q8\GE\Q8GEMO3@HDNV8$4Q8]U_G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Gong Shengshuo\Documents\Tencent Files\342972224\Image\Group2\Q8\GE\Q8GEMO3@HDNV8$4Q8]U_GG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080" cy="351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2F0A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Готовая база данных:</w:t>
      </w:r>
    </w:p>
    <w:p w14:paraId="03B95998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8"/>
          <w:lang w:eastAsia="zh-CN"/>
        </w:rPr>
      </w:pPr>
      <w:r w:rsidRPr="009D7048">
        <w:rPr>
          <w:rFonts w:ascii="宋体" w:eastAsia="宋体" w:hAnsi="宋体" w:cs="宋体" w:hint="eastAsia"/>
          <w:noProof/>
          <w:sz w:val="21"/>
          <w:szCs w:val="21"/>
          <w:lang w:val="en-US" w:eastAsia="zh-CN"/>
        </w:rPr>
        <w:drawing>
          <wp:inline distT="0" distB="0" distL="114300" distR="114300" wp14:anchorId="056140E5" wp14:editId="355AE284">
            <wp:extent cx="5389419" cy="2741166"/>
            <wp:effectExtent l="0" t="0" r="1905" b="2540"/>
            <wp:docPr id="1" name="图片 1" descr="C3G1$WI}2K]@%71V(8O3W3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3G1$WI}2K]@%71V(8O3W3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693" cy="27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D037" w14:textId="77777777" w:rsidR="009D7048" w:rsidRPr="009D7048" w:rsidRDefault="009D7048" w:rsidP="009D7048">
      <w:pPr>
        <w:keepNext/>
        <w:keepLines/>
        <w:spacing w:after="200" w:line="259" w:lineRule="auto"/>
        <w:ind w:left="10" w:right="120" w:hanging="10"/>
        <w:outlineLvl w:val="1"/>
        <w:rPr>
          <w:rFonts w:eastAsia="等线"/>
          <w:b/>
          <w:color w:val="000000"/>
          <w:kern w:val="2"/>
          <w:sz w:val="28"/>
          <w:szCs w:val="22"/>
          <w:lang w:val="en-US" w:eastAsia="zh-CN"/>
        </w:rPr>
      </w:pPr>
      <w:bookmarkStart w:id="6" w:name="_Toc150304595"/>
      <w:r w:rsidRPr="009D7048">
        <w:rPr>
          <w:rFonts w:eastAsia="等线"/>
          <w:b/>
          <w:color w:val="000000"/>
          <w:kern w:val="2"/>
          <w:sz w:val="28"/>
          <w:szCs w:val="22"/>
          <w:lang w:eastAsia="zh-CN"/>
        </w:rPr>
        <w:t>Описание</w:t>
      </w:r>
      <w:r w:rsidRPr="009D7048">
        <w:rPr>
          <w:rFonts w:eastAsia="等线"/>
          <w:b/>
          <w:color w:val="000000"/>
          <w:kern w:val="2"/>
          <w:sz w:val="28"/>
          <w:szCs w:val="22"/>
          <w:lang w:val="en-US" w:eastAsia="zh-CN"/>
        </w:rPr>
        <w:t xml:space="preserve"> </w:t>
      </w:r>
      <w:r w:rsidRPr="009D7048">
        <w:rPr>
          <w:rFonts w:eastAsia="等线"/>
          <w:b/>
          <w:color w:val="000000"/>
          <w:kern w:val="2"/>
          <w:sz w:val="28"/>
          <w:szCs w:val="22"/>
          <w:lang w:eastAsia="zh-CN"/>
        </w:rPr>
        <w:t>базы</w:t>
      </w:r>
      <w:r w:rsidRPr="009D7048">
        <w:rPr>
          <w:rFonts w:eastAsia="等线"/>
          <w:b/>
          <w:color w:val="000000"/>
          <w:kern w:val="2"/>
          <w:sz w:val="28"/>
          <w:szCs w:val="22"/>
          <w:lang w:val="en-US" w:eastAsia="zh-CN"/>
        </w:rPr>
        <w:t xml:space="preserve"> </w:t>
      </w:r>
      <w:r w:rsidRPr="009D7048">
        <w:rPr>
          <w:rFonts w:eastAsia="等线"/>
          <w:b/>
          <w:color w:val="000000"/>
          <w:kern w:val="2"/>
          <w:sz w:val="28"/>
          <w:szCs w:val="22"/>
          <w:lang w:eastAsia="zh-CN"/>
        </w:rPr>
        <w:t>данных</w:t>
      </w:r>
      <w:bookmarkEnd w:id="6"/>
    </w:p>
    <w:p w14:paraId="6576D06E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 xml:space="preserve">Наша БД состоит из пяти таблиц -- common_player_info, game_info, play_by_play, officials, player.  </w:t>
      </w:r>
    </w:p>
    <w:p w14:paraId="1A26EEF2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Common_player_info состоит из 18 столбцов, включает 4902 записи.</w:t>
      </w:r>
    </w:p>
    <w:p w14:paraId="62A96B5D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Game_info состоит из 4 столбцов, включает 60796 записей.</w:t>
      </w:r>
    </w:p>
    <w:p w14:paraId="1888CA7F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Play_by_play состоит из 15 столбцов, включает более миллиона записей.</w:t>
      </w:r>
    </w:p>
    <w:p w14:paraId="52CD1957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Officials состоит из 5 столбцов, включает 61789 записей.</w:t>
      </w:r>
    </w:p>
    <w:p w14:paraId="21520915" w14:textId="77777777" w:rsidR="009D7048" w:rsidRPr="009D7048" w:rsidRDefault="009D7048" w:rsidP="009D7048">
      <w:pPr>
        <w:autoSpaceDE w:val="0"/>
        <w:autoSpaceDN w:val="0"/>
        <w:adjustRightInd w:val="0"/>
        <w:spacing w:line="360" w:lineRule="auto"/>
        <w:ind w:firstLineChars="200" w:firstLine="560"/>
        <w:jc w:val="both"/>
        <w:rPr>
          <w:rFonts w:eastAsia="等线"/>
          <w:bCs/>
          <w:sz w:val="28"/>
          <w:lang w:eastAsia="zh-CN"/>
        </w:rPr>
      </w:pPr>
      <w:r w:rsidRPr="009D7048">
        <w:rPr>
          <w:rFonts w:eastAsia="等线"/>
          <w:bCs/>
          <w:sz w:val="28"/>
          <w:lang w:eastAsia="zh-CN"/>
        </w:rPr>
        <w:t>Player состоит из 5 столбцов, включает 4810 записей.</w:t>
      </w:r>
    </w:p>
    <w:p w14:paraId="63332260" w14:textId="77777777" w:rsidR="009D7048" w:rsidRPr="009D7048" w:rsidRDefault="009D7048" w:rsidP="009D7048">
      <w:pPr>
        <w:pStyle w:val="15"/>
        <w:rPr>
          <w:rFonts w:eastAsia="等线"/>
          <w:color w:val="000000"/>
          <w:kern w:val="2"/>
          <w:sz w:val="36"/>
          <w:szCs w:val="22"/>
          <w:lang w:eastAsia="zh-CN"/>
        </w:rPr>
      </w:pPr>
      <w:bookmarkStart w:id="7" w:name="_Toc150304596"/>
      <w:r w:rsidRPr="009D7048">
        <w:rPr>
          <w:rFonts w:eastAsia="等线"/>
          <w:color w:val="000000"/>
          <w:kern w:val="2"/>
          <w:sz w:val="36"/>
          <w:szCs w:val="22"/>
          <w:lang w:eastAsia="zh-CN"/>
        </w:rPr>
        <w:lastRenderedPageBreak/>
        <w:t>3.</w:t>
      </w:r>
      <w:r w:rsidRPr="009D7048">
        <w:t>Выполнить к разным таблицам БД три разные запроса и вывести их планы (БЕЗ ИНДЕКСА и С РАЗНЫМИ ИНДЕКСАМИ).</w:t>
      </w:r>
      <w:bookmarkEnd w:id="7"/>
    </w:p>
    <w:p w14:paraId="3BBA9C1C" w14:textId="77777777" w:rsidR="009D7048" w:rsidRPr="009D7048" w:rsidRDefault="009D7048" w:rsidP="009D7048">
      <w:pPr>
        <w:keepNext/>
        <w:keepLines/>
        <w:spacing w:after="200" w:line="259" w:lineRule="auto"/>
        <w:ind w:left="10" w:right="120" w:hanging="10"/>
        <w:outlineLvl w:val="1"/>
        <w:rPr>
          <w:rFonts w:eastAsia="等线"/>
          <w:b/>
          <w:color w:val="000000"/>
          <w:kern w:val="2"/>
          <w:sz w:val="28"/>
          <w:szCs w:val="22"/>
          <w:lang w:eastAsia="zh-CN"/>
        </w:rPr>
      </w:pPr>
      <w:bookmarkStart w:id="8" w:name="_Toc150304597"/>
      <w:r w:rsidRPr="009D7048">
        <w:rPr>
          <w:rFonts w:eastAsia="等线"/>
          <w:b/>
          <w:color w:val="000000"/>
          <w:kern w:val="2"/>
          <w:sz w:val="28"/>
          <w:szCs w:val="22"/>
          <w:lang w:eastAsia="zh-CN"/>
        </w:rPr>
        <w:t>Первый запрос</w:t>
      </w:r>
      <w:bookmarkEnd w:id="8"/>
    </w:p>
    <w:p w14:paraId="0103B2D8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  <w:r w:rsidRPr="009D7048">
        <w:rPr>
          <w:rFonts w:eastAsia="等线"/>
          <w:b/>
          <w:bCs/>
          <w:sz w:val="24"/>
          <w:lang w:eastAsia="zh-CN"/>
        </w:rPr>
        <w:t>БЕЗ</w:t>
      </w:r>
      <w:r w:rsidRPr="009D7048">
        <w:rPr>
          <w:rFonts w:eastAsia="等线"/>
          <w:b/>
          <w:bCs/>
          <w:sz w:val="24"/>
          <w:lang w:val="en-US" w:eastAsia="zh-CN"/>
        </w:rPr>
        <w:t xml:space="preserve"> </w:t>
      </w:r>
      <w:r w:rsidRPr="009D7048">
        <w:rPr>
          <w:rFonts w:eastAsia="等线"/>
          <w:b/>
          <w:bCs/>
          <w:sz w:val="24"/>
          <w:lang w:eastAsia="zh-CN"/>
        </w:rPr>
        <w:t>ИНДЕКСА</w:t>
      </w:r>
    </w:p>
    <w:p w14:paraId="05F0C5B0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宋体" w:eastAsia="宋体" w:hAnsi="宋体" w:cs="宋体"/>
          <w:color w:val="000000"/>
          <w:sz w:val="21"/>
          <w:szCs w:val="21"/>
          <w:lang w:val="en-US" w:eastAsia="zh-CN" w:bidi="ar"/>
        </w:rPr>
      </w:pPr>
      <w:r w:rsidRPr="009D7048">
        <w:rPr>
          <w:rFonts w:ascii="宋体" w:eastAsia="宋体" w:hAnsi="宋体" w:cs="宋体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3AAAAE96" wp14:editId="40F895B8">
            <wp:extent cx="5463540" cy="3072765"/>
            <wp:effectExtent l="0" t="0" r="3810" b="0"/>
            <wp:docPr id="23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263" cy="31011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DCB3C7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宋体" w:eastAsia="宋体" w:hAnsi="宋体" w:cs="宋体"/>
          <w:color w:val="000000"/>
          <w:sz w:val="21"/>
          <w:szCs w:val="21"/>
          <w:lang w:val="en-US" w:eastAsia="zh-CN" w:bidi="ar"/>
        </w:rPr>
      </w:pPr>
      <w:r w:rsidRPr="009D7048">
        <w:rPr>
          <w:rFonts w:eastAsia="等线"/>
          <w:b/>
          <w:bCs/>
          <w:sz w:val="24"/>
          <w:lang w:val="en-US" w:eastAsia="zh-CN"/>
        </w:rPr>
        <w:sym w:font="Symbol" w:char="F0B7"/>
      </w:r>
      <w:r w:rsidRPr="009D7048">
        <w:rPr>
          <w:rFonts w:eastAsia="等线"/>
          <w:b/>
          <w:bCs/>
          <w:sz w:val="24"/>
          <w:lang w:eastAsia="zh-CN"/>
        </w:rPr>
        <w:t xml:space="preserve"> </w:t>
      </w:r>
      <w:r w:rsidRPr="009D7048">
        <w:rPr>
          <w:rFonts w:eastAsia="等线"/>
          <w:b/>
          <w:bCs/>
          <w:sz w:val="24"/>
          <w:lang w:val="en-US" w:eastAsia="zh-CN"/>
        </w:rPr>
        <w:t>B</w:t>
      </w:r>
      <w:r w:rsidRPr="009D7048">
        <w:rPr>
          <w:rFonts w:eastAsia="等线"/>
          <w:b/>
          <w:bCs/>
          <w:sz w:val="24"/>
          <w:lang w:eastAsia="zh-CN"/>
        </w:rPr>
        <w:t>-дерево</w:t>
      </w:r>
    </w:p>
    <w:p w14:paraId="2DE9992B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宋体" w:eastAsia="宋体" w:hAnsi="宋体" w:cs="宋体"/>
          <w:color w:val="000000"/>
          <w:sz w:val="21"/>
          <w:szCs w:val="21"/>
          <w:lang w:val="en-US" w:eastAsia="zh-CN" w:bidi="ar"/>
        </w:rPr>
      </w:pPr>
      <w:r w:rsidRPr="009D7048">
        <w:rPr>
          <w:rFonts w:ascii="宋体" w:eastAsia="宋体" w:hAnsi="宋体" w:cs="宋体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1B949CE5" wp14:editId="2F53C9FF">
            <wp:extent cx="2672715" cy="1226185"/>
            <wp:effectExtent l="0" t="0" r="13335" b="12065"/>
            <wp:docPr id="24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9D7048">
        <w:rPr>
          <w:rFonts w:ascii="宋体" w:eastAsia="宋体" w:hAnsi="宋体" w:cs="宋体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3C78F615" wp14:editId="0785512F">
            <wp:extent cx="5364480" cy="2593340"/>
            <wp:effectExtent l="0" t="0" r="7620" b="0"/>
            <wp:docPr id="25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2364" cy="26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5BFD7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lastRenderedPageBreak/>
        <w:sym w:font="Symbol" w:char="F0B7"/>
      </w:r>
      <w:r w:rsidRPr="009D7048">
        <w:rPr>
          <w:rFonts w:eastAsia="等线"/>
          <w:b/>
          <w:bCs/>
          <w:sz w:val="24"/>
          <w:lang w:eastAsia="zh-CN"/>
        </w:rPr>
        <w:t xml:space="preserve"> Хеш</w:t>
      </w:r>
    </w:p>
    <w:p w14:paraId="72BD9E57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  <w:r w:rsidRPr="009D7048">
        <w:rPr>
          <w:rFonts w:ascii="宋体" w:eastAsia="宋体" w:hAnsi="宋体" w:cs="宋体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20882B7A" wp14:editId="22F8B207">
            <wp:extent cx="3589020" cy="1234440"/>
            <wp:effectExtent l="0" t="0" r="0" b="3810"/>
            <wp:docPr id="26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32" cy="12400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70622B" w14:textId="77777777" w:rsidR="009D7048" w:rsidRPr="009D7048" w:rsidRDefault="009D7048" w:rsidP="009D7048">
      <w:pPr>
        <w:spacing w:after="160" w:line="259" w:lineRule="auto"/>
        <w:rPr>
          <w:rFonts w:ascii="宋体" w:eastAsia="宋体" w:hAnsi="宋体" w:cs="宋体"/>
          <w:color w:val="000000"/>
          <w:sz w:val="21"/>
          <w:szCs w:val="21"/>
          <w:lang w:val="en-US" w:eastAsia="zh-CN" w:bidi="ar"/>
        </w:rPr>
      </w:pPr>
      <w:r w:rsidRPr="009D7048">
        <w:rPr>
          <w:rFonts w:ascii="宋体" w:eastAsia="宋体" w:hAnsi="宋体" w:cs="宋体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39D26DB1" wp14:editId="58C6ED26">
            <wp:extent cx="5492750" cy="2316480"/>
            <wp:effectExtent l="0" t="0" r="0" b="7620"/>
            <wp:docPr id="27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rcRect t="9499"/>
                    <a:stretch>
                      <a:fillRect/>
                    </a:stretch>
                  </pic:blipFill>
                  <pic:spPr>
                    <a:xfrm>
                      <a:off x="0" y="0"/>
                      <a:ext cx="5529400" cy="23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017C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sym w:font="Symbol" w:char="F0B7"/>
      </w:r>
      <w:r w:rsidRPr="009D7048">
        <w:rPr>
          <w:rFonts w:eastAsia="等线"/>
          <w:b/>
          <w:bCs/>
          <w:sz w:val="24"/>
          <w:lang w:eastAsia="zh-CN"/>
        </w:rPr>
        <w:t xml:space="preserve"> </w:t>
      </w:r>
      <w:r w:rsidRPr="009D7048">
        <w:rPr>
          <w:rFonts w:eastAsia="等线"/>
          <w:b/>
          <w:bCs/>
          <w:sz w:val="24"/>
          <w:lang w:val="en-US" w:eastAsia="zh-CN"/>
        </w:rPr>
        <w:t>GIST</w:t>
      </w:r>
    </w:p>
    <w:p w14:paraId="680CC13E" w14:textId="77777777" w:rsidR="009D7048" w:rsidRPr="009D7048" w:rsidRDefault="009D7048" w:rsidP="009D7048">
      <w:pPr>
        <w:spacing w:after="160" w:line="259" w:lineRule="auto"/>
        <w:rPr>
          <w:rFonts w:ascii="宋体" w:eastAsia="宋体" w:hAnsi="宋体" w:cs="宋体"/>
          <w:color w:val="000000"/>
          <w:sz w:val="21"/>
          <w:szCs w:val="21"/>
          <w:lang w:val="en-US" w:eastAsia="zh-CN" w:bidi="ar"/>
        </w:rPr>
      </w:pPr>
      <w:r w:rsidRPr="009D7048">
        <w:rPr>
          <w:rFonts w:ascii="宋体" w:eastAsia="宋体" w:hAnsi="宋体" w:cs="宋体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6284C071" wp14:editId="19D78FA3">
            <wp:extent cx="3328670" cy="1188720"/>
            <wp:effectExtent l="0" t="0" r="5080" b="0"/>
            <wp:docPr id="2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b="1231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048">
        <w:rPr>
          <w:rFonts w:ascii="宋体" w:eastAsia="宋体" w:hAnsi="宋体" w:cs="宋体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7DAE18DB" wp14:editId="1AFC960D">
            <wp:extent cx="5523230" cy="2491740"/>
            <wp:effectExtent l="0" t="0" r="1270" b="3810"/>
            <wp:docPr id="28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rcRect b="5217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6780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sym w:font="Symbol" w:char="F0B7"/>
      </w:r>
      <w:r w:rsidRPr="009D7048">
        <w:rPr>
          <w:rFonts w:eastAsia="等线"/>
          <w:b/>
          <w:bCs/>
          <w:sz w:val="24"/>
          <w:lang w:eastAsia="zh-CN"/>
        </w:rPr>
        <w:t xml:space="preserve"> </w:t>
      </w:r>
      <w:r w:rsidRPr="009D7048">
        <w:rPr>
          <w:rFonts w:eastAsia="等线"/>
          <w:b/>
          <w:bCs/>
          <w:sz w:val="24"/>
          <w:lang w:val="en-US" w:eastAsia="zh-CN"/>
        </w:rPr>
        <w:t>SP-GIST</w:t>
      </w:r>
    </w:p>
    <w:p w14:paraId="5CB57CA1" w14:textId="77777777" w:rsidR="009D7048" w:rsidRPr="009D7048" w:rsidRDefault="009D7048" w:rsidP="009D7048">
      <w:pPr>
        <w:spacing w:after="160" w:line="259" w:lineRule="auto"/>
        <w:rPr>
          <w:rFonts w:ascii="宋体" w:eastAsia="宋体" w:hAnsi="宋体" w:cs="宋体"/>
          <w:color w:val="000000"/>
          <w:sz w:val="21"/>
          <w:szCs w:val="21"/>
          <w:lang w:val="en-US" w:eastAsia="zh-CN" w:bidi="ar"/>
        </w:rPr>
      </w:pPr>
      <w:r w:rsidRPr="009D7048">
        <w:rPr>
          <w:rFonts w:ascii="宋体" w:eastAsia="宋体" w:hAnsi="宋体" w:cs="宋体"/>
          <w:noProof/>
          <w:color w:val="000000"/>
          <w:sz w:val="21"/>
          <w:szCs w:val="21"/>
          <w:lang w:val="en-US" w:eastAsia="zh-CN" w:bidi="ar"/>
        </w:rPr>
        <w:lastRenderedPageBreak/>
        <w:drawing>
          <wp:inline distT="0" distB="0" distL="114300" distR="114300" wp14:anchorId="67153A60" wp14:editId="346D63EB">
            <wp:extent cx="2989580" cy="1104900"/>
            <wp:effectExtent l="0" t="0" r="1270" b="0"/>
            <wp:docPr id="31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t="5016" b="9091"/>
                    <a:stretch>
                      <a:fillRect/>
                    </a:stretch>
                  </pic:blipFill>
                  <pic:spPr>
                    <a:xfrm>
                      <a:off x="0" y="0"/>
                      <a:ext cx="2999253" cy="110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123E" w14:textId="77777777" w:rsidR="009D7048" w:rsidRPr="009D7048" w:rsidRDefault="009D7048" w:rsidP="009D7048">
      <w:pPr>
        <w:spacing w:after="160" w:line="259" w:lineRule="auto"/>
        <w:rPr>
          <w:rFonts w:ascii="Calibri" w:eastAsia="Calibri" w:hAnsi="Calibri" w:cs="Calibri"/>
          <w:color w:val="000000"/>
          <w:kern w:val="2"/>
          <w:sz w:val="20"/>
          <w:szCs w:val="20"/>
          <w:lang w:val="en-US" w:eastAsia="zh-CN"/>
        </w:rPr>
      </w:pPr>
      <w:r w:rsidRPr="009D7048">
        <w:rPr>
          <w:rFonts w:ascii="宋体" w:eastAsia="宋体" w:hAnsi="宋体" w:cs="宋体"/>
          <w:noProof/>
          <w:color w:val="000000"/>
          <w:sz w:val="21"/>
          <w:szCs w:val="21"/>
          <w:lang w:val="en-US" w:eastAsia="zh-CN" w:bidi="ar"/>
        </w:rPr>
        <w:drawing>
          <wp:inline distT="0" distB="0" distL="114300" distR="114300" wp14:anchorId="639F0F8D" wp14:editId="6824849D">
            <wp:extent cx="5455920" cy="2479675"/>
            <wp:effectExtent l="0" t="0" r="0" b="0"/>
            <wp:docPr id="30" name="图片 2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rcRect t="2583" b="5008"/>
                    <a:stretch>
                      <a:fillRect/>
                    </a:stretch>
                  </pic:blipFill>
                  <pic:spPr>
                    <a:xfrm>
                      <a:off x="0" y="0"/>
                      <a:ext cx="5479245" cy="249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A1A0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sym w:font="Symbol" w:char="F0B7"/>
      </w:r>
      <w:r w:rsidRPr="009D7048">
        <w:rPr>
          <w:rFonts w:eastAsia="等线"/>
          <w:b/>
          <w:bCs/>
          <w:sz w:val="24"/>
          <w:lang w:eastAsia="zh-CN"/>
        </w:rPr>
        <w:t xml:space="preserve"> </w:t>
      </w:r>
      <w:r w:rsidRPr="009D7048">
        <w:rPr>
          <w:rFonts w:eastAsia="等线"/>
          <w:b/>
          <w:bCs/>
          <w:sz w:val="24"/>
          <w:lang w:val="en-US" w:eastAsia="zh-CN"/>
        </w:rPr>
        <w:t>GIN</w:t>
      </w:r>
    </w:p>
    <w:p w14:paraId="25804D72" w14:textId="77777777" w:rsidR="009D7048" w:rsidRPr="009D7048" w:rsidRDefault="009D7048" w:rsidP="009D7048">
      <w:pPr>
        <w:spacing w:after="160" w:line="259" w:lineRule="auto"/>
        <w:rPr>
          <w:rFonts w:ascii="宋体" w:eastAsia="宋体" w:hAnsi="宋体" w:cs="宋体"/>
          <w:color w:val="000000"/>
          <w:sz w:val="24"/>
          <w:lang w:val="en-US" w:eastAsia="zh-CN" w:bidi="ar"/>
        </w:rPr>
      </w:pPr>
      <w:r w:rsidRPr="009D7048">
        <w:rPr>
          <w:rFonts w:ascii="宋体" w:eastAsia="宋体" w:hAnsi="宋体" w:cs="宋体"/>
          <w:noProof/>
          <w:color w:val="000000"/>
          <w:sz w:val="24"/>
          <w:lang w:val="en-US" w:eastAsia="zh-CN" w:bidi="ar"/>
        </w:rPr>
        <w:drawing>
          <wp:inline distT="0" distB="0" distL="114300" distR="114300" wp14:anchorId="5C00668E" wp14:editId="166B4887">
            <wp:extent cx="2999105" cy="1143000"/>
            <wp:effectExtent l="0" t="0" r="0" b="0"/>
            <wp:docPr id="33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b="8443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048">
        <w:rPr>
          <w:rFonts w:ascii="宋体" w:eastAsia="宋体" w:hAnsi="宋体" w:cs="宋体"/>
          <w:noProof/>
          <w:color w:val="000000"/>
          <w:sz w:val="24"/>
          <w:lang w:val="en-US" w:eastAsia="zh-CN" w:bidi="ar"/>
        </w:rPr>
        <w:drawing>
          <wp:inline distT="0" distB="0" distL="114300" distR="114300" wp14:anchorId="2CCA2EF2" wp14:editId="6377D3D4">
            <wp:extent cx="5265420" cy="2430780"/>
            <wp:effectExtent l="0" t="0" r="0" b="7620"/>
            <wp:docPr id="32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rcRect b="2513"/>
                    <a:stretch>
                      <a:fillRect/>
                    </a:stretch>
                  </pic:blipFill>
                  <pic:spPr>
                    <a:xfrm>
                      <a:off x="0" y="0"/>
                      <a:ext cx="5298229" cy="244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CB7B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sym w:font="Symbol" w:char="F0B7"/>
      </w:r>
      <w:r w:rsidRPr="009D7048">
        <w:rPr>
          <w:rFonts w:eastAsia="等线"/>
          <w:b/>
          <w:bCs/>
          <w:sz w:val="24"/>
          <w:lang w:eastAsia="zh-CN"/>
        </w:rPr>
        <w:t xml:space="preserve"> </w:t>
      </w:r>
      <w:r w:rsidRPr="009D7048">
        <w:rPr>
          <w:rFonts w:eastAsia="等线"/>
          <w:b/>
          <w:bCs/>
          <w:sz w:val="24"/>
          <w:lang w:val="en-US" w:eastAsia="zh-CN"/>
        </w:rPr>
        <w:t>BRIN</w:t>
      </w:r>
    </w:p>
    <w:p w14:paraId="7FB608F1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ascii="宋体" w:eastAsia="宋体" w:hAnsi="宋体" w:cs="宋体"/>
          <w:noProof/>
          <w:color w:val="000000"/>
          <w:sz w:val="24"/>
          <w:lang w:val="en-US" w:eastAsia="zh-CN" w:bidi="ar"/>
        </w:rPr>
        <w:drawing>
          <wp:inline distT="0" distB="0" distL="114300" distR="114300" wp14:anchorId="070644A9" wp14:editId="1684B64D">
            <wp:extent cx="3368040" cy="1059815"/>
            <wp:effectExtent l="0" t="0" r="3810" b="6985"/>
            <wp:docPr id="34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t="18605" b="3255"/>
                    <a:stretch>
                      <a:fillRect/>
                    </a:stretch>
                  </pic:blipFill>
                  <pic:spPr>
                    <a:xfrm>
                      <a:off x="0" y="0"/>
                      <a:ext cx="3379973" cy="106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0EE6" w14:textId="77777777" w:rsidR="009D7048" w:rsidRPr="009D7048" w:rsidRDefault="009D7048" w:rsidP="009D7048">
      <w:pPr>
        <w:spacing w:after="160" w:line="259" w:lineRule="auto"/>
        <w:rPr>
          <w:rFonts w:ascii="Calibri" w:eastAsia="等线" w:hAnsi="Calibri" w:cs="Calibri"/>
          <w:color w:val="000000"/>
          <w:kern w:val="2"/>
          <w:sz w:val="20"/>
          <w:szCs w:val="20"/>
          <w:lang w:val="en-US" w:eastAsia="zh-CN"/>
        </w:rPr>
      </w:pPr>
      <w:r w:rsidRPr="009D7048">
        <w:rPr>
          <w:rFonts w:ascii="宋体" w:eastAsia="宋体" w:hAnsi="宋体" w:cs="宋体"/>
          <w:noProof/>
          <w:color w:val="000000"/>
          <w:sz w:val="24"/>
          <w:lang w:val="en-US" w:eastAsia="zh-CN" w:bidi="ar"/>
        </w:rPr>
        <w:lastRenderedPageBreak/>
        <w:drawing>
          <wp:inline distT="0" distB="0" distL="114300" distR="114300" wp14:anchorId="7C527692" wp14:editId="029BADA3">
            <wp:extent cx="5231130" cy="2720340"/>
            <wp:effectExtent l="0" t="0" r="7620" b="3810"/>
            <wp:docPr id="35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rcRect t="6323" b="2342"/>
                    <a:stretch>
                      <a:fillRect/>
                    </a:stretch>
                  </pic:blipFill>
                  <pic:spPr>
                    <a:xfrm>
                      <a:off x="0" y="0"/>
                      <a:ext cx="5242863" cy="272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3F15" w14:textId="77777777" w:rsidR="009D7048" w:rsidRPr="009D7048" w:rsidRDefault="009D7048" w:rsidP="009D7048">
      <w:pPr>
        <w:keepNext/>
        <w:keepLines/>
        <w:spacing w:after="200" w:line="259" w:lineRule="auto"/>
        <w:ind w:left="10" w:right="120" w:hanging="10"/>
        <w:outlineLvl w:val="1"/>
        <w:rPr>
          <w:rFonts w:eastAsia="等线"/>
          <w:b/>
          <w:color w:val="000000"/>
          <w:kern w:val="2"/>
          <w:sz w:val="28"/>
          <w:szCs w:val="22"/>
          <w:lang w:val="en-US" w:eastAsia="zh-CN"/>
        </w:rPr>
      </w:pPr>
      <w:bookmarkStart w:id="9" w:name="_Toc150304598"/>
      <w:r w:rsidRPr="009D7048">
        <w:rPr>
          <w:rFonts w:eastAsia="等线"/>
          <w:b/>
          <w:color w:val="000000"/>
          <w:kern w:val="2"/>
          <w:sz w:val="28"/>
          <w:szCs w:val="22"/>
          <w:lang w:val="en-US" w:eastAsia="zh-CN"/>
        </w:rPr>
        <w:t>Второй запрос</w:t>
      </w:r>
      <w:bookmarkEnd w:id="9"/>
    </w:p>
    <w:p w14:paraId="44BAE4F1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t>БЕЗ ИНДЕКСА</w:t>
      </w:r>
    </w:p>
    <w:p w14:paraId="50EDC2FF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ascii="宋体" w:eastAsia="宋体" w:hAnsi="宋体" w:cs="宋体"/>
          <w:noProof/>
          <w:color w:val="000000"/>
          <w:kern w:val="2"/>
          <w:sz w:val="24"/>
          <w:lang w:val="en-US" w:eastAsia="zh-CN"/>
        </w:rPr>
        <w:drawing>
          <wp:inline distT="0" distB="0" distL="114300" distR="114300" wp14:anchorId="2960FD97" wp14:editId="08ED4641">
            <wp:extent cx="5600065" cy="2497455"/>
            <wp:effectExtent l="0" t="0" r="635" b="17145"/>
            <wp:docPr id="1626033382" name="图片 16260333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5E9B7C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t>• B-дерево</w:t>
      </w:r>
    </w:p>
    <w:p w14:paraId="647FBEA2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lastRenderedPageBreak/>
        <w:drawing>
          <wp:inline distT="0" distB="0" distL="114300" distR="114300" wp14:anchorId="11ACDF2B" wp14:editId="2FFA26E6">
            <wp:extent cx="5589905" cy="1777365"/>
            <wp:effectExtent l="0" t="0" r="10795" b="13335"/>
            <wp:docPr id="3" name="图片 3" descr="PYC`SU0G3SND}U0N}8{%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YC`SU0G3SND}U0N}8{%IN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048">
        <w:rPr>
          <w:rFonts w:eastAsia="等线"/>
          <w:b/>
          <w:bCs/>
          <w:noProof/>
          <w:sz w:val="24"/>
          <w:lang w:val="en-US" w:eastAsia="zh-CN"/>
        </w:rPr>
        <w:drawing>
          <wp:inline distT="0" distB="0" distL="114300" distR="114300" wp14:anchorId="2AB31AD3" wp14:editId="3418DF41">
            <wp:extent cx="6018530" cy="2667000"/>
            <wp:effectExtent l="0" t="0" r="1270" b="0"/>
            <wp:docPr id="4" name="图片 4" descr="W6AIR6OK21S_]2Q4DG4B[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6AIR6OK21S_]2Q4DG4B[DP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3DD9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t>• Хеш</w:t>
      </w:r>
    </w:p>
    <w:p w14:paraId="776E5E02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drawing>
          <wp:inline distT="0" distB="0" distL="114300" distR="114300" wp14:anchorId="393988D8" wp14:editId="6F43A434">
            <wp:extent cx="5715000" cy="1876425"/>
            <wp:effectExtent l="0" t="0" r="0" b="9525"/>
            <wp:docPr id="6" name="图片 6" descr="_H~NA]`]`9C[65PCK2@O5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_H~NA]`]`9C[65PCK2@O59J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6B0F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lastRenderedPageBreak/>
        <w:drawing>
          <wp:inline distT="0" distB="0" distL="114300" distR="114300" wp14:anchorId="10FF41A6" wp14:editId="2B86405E">
            <wp:extent cx="6021070" cy="2713990"/>
            <wp:effectExtent l="0" t="0" r="17780" b="10160"/>
            <wp:docPr id="19" name="图片 19" descr="}56@C_5@)2L94B3LZXU]`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}56@C_5@)2L94B3LZXU]`XY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13DD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t>• GIST</w:t>
      </w:r>
    </w:p>
    <w:p w14:paraId="3E5FD0F7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drawing>
          <wp:inline distT="0" distB="0" distL="114300" distR="114300" wp14:anchorId="58601F6D" wp14:editId="7AA28B29">
            <wp:extent cx="5591175" cy="1676400"/>
            <wp:effectExtent l="0" t="0" r="9525" b="0"/>
            <wp:docPr id="9" name="图片 9" descr="5H70})O{9O8)12}]P41D0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H70})O{9O8)12}]P41D03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58BC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drawing>
          <wp:inline distT="0" distB="0" distL="114300" distR="114300" wp14:anchorId="48C199AE" wp14:editId="463196BB">
            <wp:extent cx="6013450" cy="2800350"/>
            <wp:effectExtent l="0" t="0" r="6350" b="0"/>
            <wp:docPr id="18" name="图片 18" descr="E0N95LW`@[BFSH0V18BC2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0N95LW`@[BFSH0V18BC2Z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2FAA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t>• SP-GIST</w:t>
      </w:r>
    </w:p>
    <w:p w14:paraId="6C6660E6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lastRenderedPageBreak/>
        <w:drawing>
          <wp:inline distT="0" distB="0" distL="114300" distR="114300" wp14:anchorId="77705AB3" wp14:editId="2C546BE8">
            <wp:extent cx="6020435" cy="1797685"/>
            <wp:effectExtent l="0" t="0" r="18415" b="12065"/>
            <wp:docPr id="11" name="图片 11" descr="3PM__CB9$6V4)Z@4)@T[V@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PM__CB9$6V4)Z@4)@T[V@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5716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drawing>
          <wp:inline distT="0" distB="0" distL="114300" distR="114300" wp14:anchorId="3DBC65E5" wp14:editId="7F9DC805">
            <wp:extent cx="6021705" cy="2678430"/>
            <wp:effectExtent l="0" t="0" r="17145" b="7620"/>
            <wp:docPr id="20" name="图片 20" descr="3[LMB]{]P(3$[[BAX5(}4}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[LMB]{]P(3$[[BAX5(}4}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A076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</w:p>
    <w:p w14:paraId="35CDB4EC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t>• GIN</w:t>
      </w:r>
    </w:p>
    <w:p w14:paraId="2FA28459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drawing>
          <wp:inline distT="0" distB="0" distL="114300" distR="114300" wp14:anchorId="630F731B" wp14:editId="62BFC66C">
            <wp:extent cx="5686425" cy="1838325"/>
            <wp:effectExtent l="0" t="0" r="9525" b="9525"/>
            <wp:docPr id="13" name="图片 13" descr="4P9KF[JQZ[FGFONCM[A1M[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P9KF[JQZ[FGFONCM[A1M[A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102B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lastRenderedPageBreak/>
        <w:drawing>
          <wp:inline distT="0" distB="0" distL="114300" distR="114300" wp14:anchorId="722C017C" wp14:editId="1D41F39A">
            <wp:extent cx="5671820" cy="3114040"/>
            <wp:effectExtent l="0" t="0" r="5080" b="10160"/>
            <wp:docPr id="21" name="图片 21" descr="1V@AR3]50`]}1E6)MF%XG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V@AR3]50`]}1E6)MF%XGEK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0030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t>• BRIN</w:t>
      </w:r>
    </w:p>
    <w:p w14:paraId="6DA4FE9C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drawing>
          <wp:inline distT="0" distB="0" distL="114300" distR="114300" wp14:anchorId="062B10AC" wp14:editId="3D2B5307">
            <wp:extent cx="5420360" cy="1620520"/>
            <wp:effectExtent l="0" t="0" r="8890" b="17780"/>
            <wp:docPr id="15" name="图片 15" descr="2UYU%J@U}0MF3JB}U[`4G`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UYU%J@U}0MF3JB}U[`4G`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AA52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noProof/>
          <w:sz w:val="24"/>
          <w:lang w:val="en-US" w:eastAsia="zh-CN"/>
        </w:rPr>
        <w:drawing>
          <wp:inline distT="0" distB="0" distL="114300" distR="114300" wp14:anchorId="421D0464" wp14:editId="6E3E49CA">
            <wp:extent cx="6019165" cy="2749550"/>
            <wp:effectExtent l="0" t="0" r="635" b="12700"/>
            <wp:docPr id="16" name="图片 16" descr=")[{@E5MK68D`@L89Z8HLR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)[{@E5MK68D`@L89Z8HLR4U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EB2C" w14:textId="77777777" w:rsidR="009D7048" w:rsidRPr="009D7048" w:rsidRDefault="009D7048" w:rsidP="009D7048">
      <w:pPr>
        <w:keepNext/>
        <w:keepLines/>
        <w:spacing w:after="200" w:line="259" w:lineRule="auto"/>
        <w:ind w:left="10" w:right="120" w:hanging="10"/>
        <w:outlineLvl w:val="1"/>
        <w:rPr>
          <w:rFonts w:eastAsia="等线"/>
          <w:b/>
          <w:color w:val="000000"/>
          <w:kern w:val="2"/>
          <w:sz w:val="28"/>
          <w:szCs w:val="22"/>
          <w:lang w:val="en-US" w:eastAsia="zh-CN"/>
        </w:rPr>
      </w:pPr>
      <w:bookmarkStart w:id="10" w:name="_Toc150304599"/>
      <w:r w:rsidRPr="009D7048">
        <w:rPr>
          <w:rFonts w:eastAsia="等线"/>
          <w:b/>
          <w:color w:val="000000"/>
          <w:kern w:val="2"/>
          <w:sz w:val="28"/>
          <w:szCs w:val="22"/>
          <w:lang w:val="en-US" w:eastAsia="zh-CN"/>
        </w:rPr>
        <w:t>Третий запрос</w:t>
      </w:r>
      <w:bookmarkEnd w:id="10"/>
    </w:p>
    <w:p w14:paraId="5D5CD9AA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eastAsia="zh-CN"/>
        </w:rPr>
        <w:t>БЕЗ ИНДЕКСА</w:t>
      </w:r>
    </w:p>
    <w:p w14:paraId="4E173110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lastRenderedPageBreak/>
        <w:drawing>
          <wp:inline distT="0" distB="0" distL="114300" distR="114300" wp14:anchorId="66A1C5F0" wp14:editId="67337641">
            <wp:extent cx="5384165" cy="2485390"/>
            <wp:effectExtent l="0" t="0" r="698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18A3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  <w:r w:rsidRPr="009D7048">
        <w:rPr>
          <w:rFonts w:eastAsia="等线"/>
          <w:b/>
          <w:bCs/>
          <w:sz w:val="24"/>
          <w:lang w:eastAsia="zh-CN"/>
        </w:rPr>
        <w:t xml:space="preserve">• </w:t>
      </w:r>
      <w:r w:rsidRPr="009D7048">
        <w:rPr>
          <w:rFonts w:eastAsia="等线"/>
          <w:b/>
          <w:bCs/>
          <w:sz w:val="24"/>
          <w:lang w:val="en-US" w:eastAsia="zh-CN"/>
        </w:rPr>
        <w:t>B</w:t>
      </w:r>
      <w:r w:rsidRPr="009D7048">
        <w:rPr>
          <w:rFonts w:eastAsia="等线"/>
          <w:b/>
          <w:bCs/>
          <w:sz w:val="24"/>
          <w:lang w:eastAsia="zh-CN"/>
        </w:rPr>
        <w:t>-дерево</w:t>
      </w:r>
    </w:p>
    <w:p w14:paraId="33381FA6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3C4C954C" wp14:editId="61085DD9">
            <wp:extent cx="6017260" cy="1797685"/>
            <wp:effectExtent l="0" t="0" r="2540" b="1206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F581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1905347D" wp14:editId="77BB4D0A">
            <wp:extent cx="5194300" cy="2006600"/>
            <wp:effectExtent l="0" t="0" r="6350" b="1270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134E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  <w:r w:rsidRPr="009D7048">
        <w:rPr>
          <w:rFonts w:eastAsia="等线"/>
          <w:b/>
          <w:bCs/>
          <w:sz w:val="24"/>
          <w:lang w:eastAsia="zh-CN"/>
        </w:rPr>
        <w:t>• Хеш</w:t>
      </w:r>
    </w:p>
    <w:p w14:paraId="10BE6F15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67876A39" wp14:editId="5102F4A2">
            <wp:extent cx="5327650" cy="1543050"/>
            <wp:effectExtent l="0" t="0" r="635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20A3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lastRenderedPageBreak/>
        <w:drawing>
          <wp:inline distT="0" distB="0" distL="114300" distR="114300" wp14:anchorId="796FC237" wp14:editId="4F7AB03D">
            <wp:extent cx="5436235" cy="2174875"/>
            <wp:effectExtent l="0" t="0" r="12065" b="1587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0D44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eastAsia="zh-CN"/>
        </w:rPr>
        <w:t xml:space="preserve">• </w:t>
      </w:r>
      <w:r w:rsidRPr="009D7048">
        <w:rPr>
          <w:rFonts w:eastAsia="等线"/>
          <w:b/>
          <w:bCs/>
          <w:sz w:val="24"/>
          <w:lang w:val="en-US" w:eastAsia="zh-CN"/>
        </w:rPr>
        <w:t>GIST</w:t>
      </w:r>
    </w:p>
    <w:p w14:paraId="7A0ED3E0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30C80288" wp14:editId="0415E43E">
            <wp:extent cx="5078095" cy="1513840"/>
            <wp:effectExtent l="0" t="0" r="8255" b="1016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20FA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56E1C0EA" wp14:editId="2DB2B929">
            <wp:extent cx="5217160" cy="2051050"/>
            <wp:effectExtent l="0" t="0" r="2540" b="635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E02E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t>• SP-GIST</w:t>
      </w:r>
    </w:p>
    <w:p w14:paraId="3FC8F185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lastRenderedPageBreak/>
        <w:drawing>
          <wp:inline distT="0" distB="0" distL="114300" distR="114300" wp14:anchorId="3C761FCE" wp14:editId="1AAEE75F">
            <wp:extent cx="5149850" cy="1555115"/>
            <wp:effectExtent l="0" t="0" r="12700" b="698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42EEF091" wp14:editId="638FC856">
            <wp:extent cx="5165090" cy="2078990"/>
            <wp:effectExtent l="0" t="0" r="16510" b="1651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469F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val="en-US" w:eastAsia="zh-CN"/>
        </w:rPr>
        <w:t>• GIN</w:t>
      </w:r>
    </w:p>
    <w:p w14:paraId="0F300A4C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1E056708" wp14:editId="504E64F0">
            <wp:extent cx="5337175" cy="1664335"/>
            <wp:effectExtent l="0" t="0" r="15875" b="1206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B27E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ascii="Calibri" w:eastAsia="Calibri" w:hAnsi="Calibri" w:cs="Calibri"/>
          <w:color w:val="000000"/>
          <w:kern w:val="2"/>
          <w:sz w:val="22"/>
          <w:szCs w:val="22"/>
          <w:lang w:val="en-US"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6A832C84" wp14:editId="454FC248">
            <wp:extent cx="6017260" cy="2323465"/>
            <wp:effectExtent l="0" t="0" r="2540" b="635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5E0B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val="en-US" w:eastAsia="zh-CN"/>
        </w:rPr>
      </w:pPr>
      <w:r w:rsidRPr="009D7048">
        <w:rPr>
          <w:rFonts w:eastAsia="等线"/>
          <w:b/>
          <w:bCs/>
          <w:sz w:val="24"/>
          <w:lang w:eastAsia="zh-CN"/>
        </w:rPr>
        <w:t xml:space="preserve">• </w:t>
      </w:r>
      <w:r w:rsidRPr="009D7048">
        <w:rPr>
          <w:rFonts w:eastAsia="等线"/>
          <w:b/>
          <w:bCs/>
          <w:sz w:val="24"/>
          <w:lang w:val="en-US" w:eastAsia="zh-CN"/>
        </w:rPr>
        <w:t>BRIN</w:t>
      </w:r>
    </w:p>
    <w:p w14:paraId="7A34D326" w14:textId="57954D18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lastRenderedPageBreak/>
        <w:drawing>
          <wp:inline distT="0" distB="0" distL="114300" distR="114300" wp14:anchorId="1FDD2770" wp14:editId="023EC105">
            <wp:extent cx="5608955" cy="1727200"/>
            <wp:effectExtent l="0" t="0" r="10795" b="6350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048">
        <w:rPr>
          <w:rFonts w:ascii="Calibri" w:eastAsia="Calibri" w:hAnsi="Calibri" w:cs="Calibri"/>
          <w:noProof/>
          <w:color w:val="000000"/>
          <w:kern w:val="2"/>
          <w:sz w:val="22"/>
          <w:szCs w:val="22"/>
          <w:lang w:val="en-US" w:eastAsia="zh-CN"/>
        </w:rPr>
        <w:drawing>
          <wp:inline distT="0" distB="0" distL="114300" distR="114300" wp14:anchorId="3C7F7B50" wp14:editId="01AA8323">
            <wp:extent cx="6012815" cy="2574925"/>
            <wp:effectExtent l="0" t="0" r="6985" b="15875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24D4" w14:textId="77777777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6B6C03A8" w14:textId="77777777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75E100F4" w14:textId="77777777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1DEFA226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771CAC76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062734E1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6FBAF143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6B6B58C2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77670670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28840BDA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3B0D56DE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3281C223" w14:textId="77777777" w:rsidR="004523E9" w:rsidRDefault="004523E9" w:rsidP="009D7048">
      <w:pPr>
        <w:autoSpaceDE w:val="0"/>
        <w:autoSpaceDN w:val="0"/>
        <w:adjustRightInd w:val="0"/>
        <w:spacing w:after="160" w:line="259" w:lineRule="auto"/>
        <w:rPr>
          <w:rFonts w:eastAsia="等线" w:hint="eastAsia"/>
          <w:b/>
          <w:bCs/>
          <w:sz w:val="24"/>
          <w:lang w:eastAsia="zh-CN"/>
        </w:rPr>
      </w:pPr>
    </w:p>
    <w:p w14:paraId="02571EDF" w14:textId="77777777" w:rsid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/>
          <w:b/>
          <w:bCs/>
          <w:sz w:val="24"/>
          <w:lang w:eastAsia="zh-CN"/>
        </w:rPr>
      </w:pPr>
    </w:p>
    <w:p w14:paraId="5DDB15D5" w14:textId="77777777" w:rsidR="009D7048" w:rsidRPr="009D7048" w:rsidRDefault="009D7048" w:rsidP="009D7048">
      <w:pPr>
        <w:autoSpaceDE w:val="0"/>
        <w:autoSpaceDN w:val="0"/>
        <w:adjustRightInd w:val="0"/>
        <w:spacing w:after="160" w:line="259" w:lineRule="auto"/>
        <w:rPr>
          <w:rFonts w:eastAsia="等线" w:hint="eastAsia"/>
          <w:b/>
          <w:bCs/>
          <w:sz w:val="24"/>
          <w:lang w:eastAsia="zh-CN"/>
        </w:rPr>
      </w:pPr>
    </w:p>
    <w:p w14:paraId="53736201" w14:textId="597CEC43" w:rsidR="00515530" w:rsidRPr="009D7048" w:rsidRDefault="009D7048" w:rsidP="005D5389">
      <w:pPr>
        <w:pStyle w:val="15"/>
        <w:rPr>
          <w:rFonts w:eastAsia="等线"/>
          <w:color w:val="000000"/>
          <w:kern w:val="2"/>
          <w:sz w:val="36"/>
          <w:szCs w:val="22"/>
          <w:lang w:eastAsia="zh-CN"/>
        </w:rPr>
      </w:pPr>
      <w:bookmarkStart w:id="11" w:name="_Toc150304600"/>
      <w:r w:rsidRPr="009D7048">
        <w:rPr>
          <w:rFonts w:eastAsia="等线"/>
          <w:color w:val="000000"/>
          <w:kern w:val="2"/>
          <w:sz w:val="36"/>
          <w:szCs w:val="22"/>
          <w:lang w:eastAsia="zh-CN"/>
        </w:rPr>
        <w:lastRenderedPageBreak/>
        <w:t xml:space="preserve">4. </w:t>
      </w:r>
      <w:r w:rsidR="003E4D4E" w:rsidRPr="009D7048">
        <w:rPr>
          <w:rFonts w:eastAsia="等线"/>
          <w:color w:val="000000"/>
          <w:kern w:val="2"/>
          <w:sz w:val="36"/>
          <w:szCs w:val="22"/>
          <w:lang w:eastAsia="zh-CN"/>
        </w:rPr>
        <w:t>Экспериментальная оценка</w:t>
      </w:r>
      <w:bookmarkEnd w:id="11"/>
    </w:p>
    <w:p w14:paraId="0C839350" w14:textId="77777777" w:rsidR="00515530" w:rsidRPr="005D5389" w:rsidRDefault="000751F4">
      <w:pPr>
        <w:pStyle w:val="61"/>
        <w:rPr>
          <w:bCs/>
        </w:rPr>
      </w:pPr>
      <w:r w:rsidRPr="00525906">
        <w:rPr>
          <w:bCs/>
        </w:rPr>
        <w:t>У</w:t>
      </w:r>
      <w:r w:rsidRPr="005D5389">
        <w:rPr>
          <w:bCs/>
        </w:rPr>
        <w:t xml:space="preserve"> </w:t>
      </w:r>
      <w:r w:rsidRPr="00525906">
        <w:rPr>
          <w:bCs/>
        </w:rPr>
        <w:t>нас</w:t>
      </w:r>
      <w:r w:rsidRPr="005D5389">
        <w:rPr>
          <w:bCs/>
        </w:rPr>
        <w:t xml:space="preserve"> </w:t>
      </w:r>
      <w:r w:rsidRPr="00525906">
        <w:rPr>
          <w:bCs/>
        </w:rPr>
        <w:t>есть</w:t>
      </w:r>
      <w:r w:rsidRPr="005D5389">
        <w:rPr>
          <w:bCs/>
        </w:rPr>
        <w:t xml:space="preserve"> </w:t>
      </w:r>
      <w:r w:rsidRPr="00525906">
        <w:rPr>
          <w:bCs/>
        </w:rPr>
        <w:t>база</w:t>
      </w:r>
      <w:r w:rsidRPr="005D5389">
        <w:rPr>
          <w:bCs/>
        </w:rPr>
        <w:t xml:space="preserve"> </w:t>
      </w:r>
      <w:r w:rsidRPr="00525906">
        <w:rPr>
          <w:bCs/>
        </w:rPr>
        <w:t>данных</w:t>
      </w:r>
      <w:r w:rsidRPr="005D5389">
        <w:rPr>
          <w:bCs/>
        </w:rPr>
        <w:t xml:space="preserve">, </w:t>
      </w:r>
      <w:r w:rsidRPr="00525906">
        <w:rPr>
          <w:bCs/>
        </w:rPr>
        <w:t>состоящая</w:t>
      </w:r>
      <w:r w:rsidRPr="005D5389">
        <w:rPr>
          <w:bCs/>
        </w:rPr>
        <w:t xml:space="preserve"> </w:t>
      </w:r>
      <w:r w:rsidRPr="00525906">
        <w:rPr>
          <w:bCs/>
        </w:rPr>
        <w:t>из</w:t>
      </w:r>
      <w:r w:rsidRPr="005D5389">
        <w:rPr>
          <w:bCs/>
        </w:rPr>
        <w:t xml:space="preserve"> </w:t>
      </w:r>
      <w:r w:rsidRPr="00525906">
        <w:rPr>
          <w:bCs/>
        </w:rPr>
        <w:t>пяти</w:t>
      </w:r>
      <w:r w:rsidRPr="005D5389">
        <w:rPr>
          <w:bCs/>
        </w:rPr>
        <w:t xml:space="preserve"> </w:t>
      </w:r>
      <w:r w:rsidRPr="00525906">
        <w:rPr>
          <w:bCs/>
        </w:rPr>
        <w:t>таблиц</w:t>
      </w:r>
      <w:r w:rsidRPr="005D5389">
        <w:rPr>
          <w:bCs/>
        </w:rPr>
        <w:t xml:space="preserve"> </w:t>
      </w:r>
      <w:r w:rsidR="003E4D4E" w:rsidRPr="005D5389">
        <w:rPr>
          <w:bCs/>
        </w:rPr>
        <w:t xml:space="preserve">- </w:t>
      </w:r>
      <w:r w:rsidR="003E4D4E" w:rsidRPr="00525906">
        <w:rPr>
          <w:bCs/>
          <w:lang w:val="en-US"/>
        </w:rPr>
        <w:t>common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player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info</w:t>
      </w:r>
      <w:r w:rsidR="003E4D4E" w:rsidRPr="005D5389">
        <w:rPr>
          <w:bCs/>
        </w:rPr>
        <w:t xml:space="preserve">, </w:t>
      </w:r>
      <w:r w:rsidR="003E4D4E" w:rsidRPr="00525906">
        <w:rPr>
          <w:bCs/>
          <w:lang w:val="en-US"/>
        </w:rPr>
        <w:t>game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info</w:t>
      </w:r>
      <w:r w:rsidR="003E4D4E" w:rsidRPr="005D5389">
        <w:rPr>
          <w:bCs/>
        </w:rPr>
        <w:t xml:space="preserve">, </w:t>
      </w:r>
      <w:r w:rsidR="003E4D4E" w:rsidRPr="00525906">
        <w:rPr>
          <w:bCs/>
          <w:lang w:val="en-US"/>
        </w:rPr>
        <w:t>play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by</w:t>
      </w:r>
      <w:r w:rsidR="003E4D4E" w:rsidRPr="005D5389">
        <w:rPr>
          <w:bCs/>
        </w:rPr>
        <w:t>_</w:t>
      </w:r>
      <w:r w:rsidR="003E4D4E" w:rsidRPr="00525906">
        <w:rPr>
          <w:bCs/>
          <w:lang w:val="en-US"/>
        </w:rPr>
        <w:t>play</w:t>
      </w:r>
      <w:r w:rsidR="003E4D4E" w:rsidRPr="005D5389">
        <w:rPr>
          <w:bCs/>
        </w:rPr>
        <w:t xml:space="preserve">, </w:t>
      </w:r>
      <w:r w:rsidR="003E4D4E" w:rsidRPr="00525906">
        <w:rPr>
          <w:bCs/>
          <w:lang w:val="en-US"/>
        </w:rPr>
        <w:t>officials</w:t>
      </w:r>
      <w:r w:rsidR="003E4D4E" w:rsidRPr="005D5389">
        <w:rPr>
          <w:bCs/>
        </w:rPr>
        <w:t xml:space="preserve">, </w:t>
      </w:r>
      <w:r w:rsidR="003E4D4E" w:rsidRPr="00525906">
        <w:rPr>
          <w:bCs/>
          <w:lang w:val="en-US"/>
        </w:rPr>
        <w:t>player</w:t>
      </w:r>
      <w:r w:rsidR="003E4D4E" w:rsidRPr="005D5389">
        <w:rPr>
          <w:bCs/>
        </w:rPr>
        <w:t xml:space="preserve">.  </w:t>
      </w:r>
    </w:p>
    <w:p w14:paraId="2EB71A76" w14:textId="77777777" w:rsidR="00515530" w:rsidRPr="00525906" w:rsidRDefault="00525906">
      <w:pPr>
        <w:pStyle w:val="6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Common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player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info</w:t>
      </w:r>
      <w:r w:rsidR="003E4D4E" w:rsidRPr="00525906">
        <w:rPr>
          <w:bCs/>
        </w:rPr>
        <w:t xml:space="preserve"> состоит из 18 столбцов</w:t>
      </w:r>
      <w:r w:rsidRPr="00525906">
        <w:rPr>
          <w:bCs/>
        </w:rPr>
        <w:t xml:space="preserve"> и </w:t>
      </w:r>
      <w:r w:rsidR="003E4D4E" w:rsidRPr="00525906">
        <w:rPr>
          <w:bCs/>
        </w:rPr>
        <w:t>включает 4902 записи.</w:t>
      </w:r>
    </w:p>
    <w:p w14:paraId="417EF5C3" w14:textId="77777777" w:rsidR="00515530" w:rsidRPr="00525906" w:rsidRDefault="00525906">
      <w:pPr>
        <w:pStyle w:val="6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Game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info</w:t>
      </w:r>
      <w:r w:rsidR="003E4D4E" w:rsidRPr="00525906">
        <w:rPr>
          <w:bCs/>
        </w:rPr>
        <w:t xml:space="preserve"> состоит из 4 столбцов</w:t>
      </w:r>
      <w:r w:rsidRPr="00525906">
        <w:rPr>
          <w:bCs/>
        </w:rPr>
        <w:t xml:space="preserve"> и </w:t>
      </w:r>
      <w:r w:rsidR="003E4D4E" w:rsidRPr="00525906">
        <w:rPr>
          <w:bCs/>
        </w:rPr>
        <w:t>включает 60796 записей.</w:t>
      </w:r>
    </w:p>
    <w:p w14:paraId="3EA70BF6" w14:textId="77777777" w:rsidR="00515530" w:rsidRPr="00525906" w:rsidRDefault="00525906">
      <w:pPr>
        <w:pStyle w:val="6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Play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by</w:t>
      </w:r>
      <w:r w:rsidR="003E4D4E" w:rsidRPr="00525906">
        <w:rPr>
          <w:bCs/>
        </w:rPr>
        <w:t>_</w:t>
      </w:r>
      <w:r w:rsidR="003E4D4E" w:rsidRPr="00525906">
        <w:rPr>
          <w:bCs/>
          <w:lang w:val="en-US"/>
        </w:rPr>
        <w:t>play</w:t>
      </w:r>
      <w:r w:rsidR="003E4D4E" w:rsidRPr="00525906">
        <w:rPr>
          <w:bCs/>
        </w:rPr>
        <w:t xml:space="preserve"> состоит из 15 столбцов</w:t>
      </w:r>
      <w:r w:rsidRPr="00525906">
        <w:rPr>
          <w:bCs/>
        </w:rPr>
        <w:t xml:space="preserve"> и</w:t>
      </w:r>
      <w:r w:rsidR="003E4D4E" w:rsidRPr="00525906">
        <w:rPr>
          <w:bCs/>
        </w:rPr>
        <w:t xml:space="preserve"> включает более миллиона записей.</w:t>
      </w:r>
    </w:p>
    <w:p w14:paraId="2982B934" w14:textId="77777777" w:rsidR="00515530" w:rsidRPr="00525906" w:rsidRDefault="00525906">
      <w:pPr>
        <w:pStyle w:val="6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Officials</w:t>
      </w:r>
      <w:r w:rsidR="003E4D4E" w:rsidRPr="00525906">
        <w:rPr>
          <w:bCs/>
        </w:rPr>
        <w:t xml:space="preserve"> состоит из 5 столбцов</w:t>
      </w:r>
      <w:r w:rsidRPr="00525906">
        <w:rPr>
          <w:bCs/>
        </w:rPr>
        <w:t xml:space="preserve"> и </w:t>
      </w:r>
      <w:r w:rsidR="003E4D4E" w:rsidRPr="00525906">
        <w:rPr>
          <w:bCs/>
        </w:rPr>
        <w:t>включает 61789 записей.</w:t>
      </w:r>
    </w:p>
    <w:p w14:paraId="1707DBC1" w14:textId="77777777" w:rsidR="00515530" w:rsidRPr="00525906" w:rsidRDefault="00525906">
      <w:pPr>
        <w:pStyle w:val="61"/>
        <w:rPr>
          <w:bCs/>
        </w:rPr>
      </w:pPr>
      <w:r w:rsidRPr="00525906">
        <w:rPr>
          <w:bCs/>
        </w:rPr>
        <w:t xml:space="preserve">Таблица </w:t>
      </w:r>
      <w:r w:rsidR="003E4D4E" w:rsidRPr="00525906">
        <w:rPr>
          <w:bCs/>
          <w:lang w:val="en-US"/>
        </w:rPr>
        <w:t>Player</w:t>
      </w:r>
      <w:r w:rsidR="003E4D4E" w:rsidRPr="00525906">
        <w:rPr>
          <w:bCs/>
        </w:rPr>
        <w:t xml:space="preserve"> состоит из 5 столбцов</w:t>
      </w:r>
      <w:r w:rsidRPr="00525906">
        <w:rPr>
          <w:bCs/>
        </w:rPr>
        <w:t xml:space="preserve"> и </w:t>
      </w:r>
      <w:r w:rsidR="003E4D4E" w:rsidRPr="00525906">
        <w:rPr>
          <w:bCs/>
        </w:rPr>
        <w:t>включает 4810 записей.</w:t>
      </w:r>
    </w:p>
    <w:p w14:paraId="2386491E" w14:textId="77777777" w:rsidR="00525906" w:rsidRPr="00525906" w:rsidRDefault="00525906">
      <w:pPr>
        <w:pStyle w:val="61"/>
        <w:rPr>
          <w:rFonts w:eastAsiaTheme="minorEastAsia"/>
          <w:bCs/>
          <w:szCs w:val="24"/>
        </w:rPr>
      </w:pPr>
      <w:r w:rsidRPr="00525906">
        <w:rPr>
          <w:rFonts w:eastAsiaTheme="minorEastAsia"/>
          <w:bCs/>
          <w:szCs w:val="24"/>
        </w:rPr>
        <w:t>Для проведения исследования мы использовали компьютер i7-7700HQ (2,80 ГГц) с процессором Intel (R) Core (TM), 16 ГБ оперативной памяти и 64-разрядной операционной системой Windows 10. Для выполнения запросов мы использовали утилиту PgAdmin 4. Язык запроса, который мы использовали, - SQL. Все результаты, представленные в таблице, являются средним значением за 20 измерений.</w:t>
      </w:r>
    </w:p>
    <w:p w14:paraId="71AFBABE" w14:textId="77777777" w:rsidR="00525906" w:rsidRPr="00525906" w:rsidRDefault="00525906">
      <w:pPr>
        <w:pStyle w:val="61"/>
        <w:rPr>
          <w:rFonts w:eastAsiaTheme="minorEastAsia"/>
          <w:lang w:eastAsia="zh-CN"/>
        </w:rPr>
      </w:pPr>
      <w:r w:rsidRPr="00525906">
        <w:rPr>
          <w:rFonts w:eastAsiaTheme="minorEastAsia"/>
          <w:lang w:eastAsia="zh-CN"/>
        </w:rPr>
        <w:t>Мы использовали утилиту PgAdmin 4 для создания индексов и выполнения запросов в двух таблицах. Первый</w:t>
      </w:r>
      <w:r w:rsidRPr="00525906">
        <w:rPr>
          <w:rFonts w:eastAsiaTheme="minorEastAsia"/>
          <w:lang w:val="en-US" w:eastAsia="zh-CN"/>
        </w:rPr>
        <w:t xml:space="preserve"> </w:t>
      </w:r>
      <w:r w:rsidRPr="00525906">
        <w:rPr>
          <w:rFonts w:eastAsiaTheme="minorEastAsia"/>
          <w:lang w:eastAsia="zh-CN"/>
        </w:rPr>
        <w:t>запрос</w:t>
      </w:r>
      <w:r w:rsidRPr="00525906">
        <w:rPr>
          <w:rFonts w:eastAsiaTheme="minorEastAsia"/>
          <w:lang w:val="en-US" w:eastAsia="zh-CN"/>
        </w:rPr>
        <w:t xml:space="preserve">: SELECT * FROM play_by_play WHERE player1_name = 'Robert Horry'. </w:t>
      </w:r>
      <w:r w:rsidRPr="00525906">
        <w:rPr>
          <w:rFonts w:eastAsiaTheme="minorEastAsia"/>
          <w:lang w:eastAsia="zh-CN"/>
        </w:rPr>
        <w:t>Второй</w:t>
      </w:r>
      <w:r w:rsidRPr="00525906">
        <w:rPr>
          <w:rFonts w:eastAsiaTheme="minorEastAsia"/>
          <w:lang w:val="en-US" w:eastAsia="zh-CN"/>
        </w:rPr>
        <w:t xml:space="preserve"> </w:t>
      </w:r>
      <w:r w:rsidRPr="00525906">
        <w:rPr>
          <w:rFonts w:eastAsiaTheme="minorEastAsia"/>
          <w:lang w:eastAsia="zh-CN"/>
        </w:rPr>
        <w:t>запрос</w:t>
      </w:r>
      <w:r w:rsidRPr="00525906">
        <w:rPr>
          <w:rFonts w:eastAsiaTheme="minorEastAsia"/>
          <w:lang w:val="en-US" w:eastAsia="zh-CN"/>
        </w:rPr>
        <w:t xml:space="preserve">: SELECT * FROM officials WHERE jersey_num &gt; 23 AND jersey_num &lt; 34. </w:t>
      </w:r>
      <w:r w:rsidRPr="00525906">
        <w:rPr>
          <w:rFonts w:eastAsiaTheme="minorEastAsia"/>
          <w:lang w:eastAsia="zh-CN"/>
        </w:rPr>
        <w:t>В конце мы использовали оператор EXPLAIN ANALYZE, чтобы вывести QUERY PLAN запроса, и получили результаты [10].</w:t>
      </w:r>
    </w:p>
    <w:p w14:paraId="7D9C09B9" w14:textId="77777777" w:rsidR="00515530" w:rsidRPr="00525906" w:rsidRDefault="003E4D4E">
      <w:pPr>
        <w:pStyle w:val="71"/>
      </w:pPr>
      <w:r w:rsidRPr="00525906">
        <w:t xml:space="preserve">Таблица 1. </w:t>
      </w:r>
      <w:r w:rsidRPr="00525906">
        <w:rPr>
          <w:rFonts w:eastAsiaTheme="minorEastAsia"/>
          <w:lang w:eastAsia="zh-CN"/>
        </w:rPr>
        <w:t>В</w:t>
      </w:r>
      <w:r w:rsidRPr="00525906">
        <w:t xml:space="preserve">ремя выполнения первого запроса, </w:t>
      </w:r>
      <w:r w:rsidRPr="00525906">
        <w:rPr>
          <w:lang w:val="en-US"/>
        </w:rPr>
        <w:t>ms</w:t>
      </w:r>
    </w:p>
    <w:tbl>
      <w:tblPr>
        <w:tblStyle w:val="afe"/>
        <w:tblW w:w="0" w:type="auto"/>
        <w:tblLayout w:type="fixed"/>
        <w:tblLook w:val="04A0" w:firstRow="1" w:lastRow="0" w:firstColumn="1" w:lastColumn="0" w:noHBand="0" w:noVBand="1"/>
      </w:tblPr>
      <w:tblGrid>
        <w:gridCol w:w="1791"/>
        <w:gridCol w:w="1145"/>
        <w:gridCol w:w="1145"/>
        <w:gridCol w:w="1145"/>
        <w:gridCol w:w="1145"/>
        <w:gridCol w:w="1056"/>
        <w:gridCol w:w="1145"/>
        <w:gridCol w:w="1056"/>
      </w:tblGrid>
      <w:tr w:rsidR="00515530" w:rsidRPr="00525906" w14:paraId="7F8222F7" w14:textId="77777777">
        <w:tc>
          <w:tcPr>
            <w:tcW w:w="1791" w:type="dxa"/>
          </w:tcPr>
          <w:p w14:paraId="662E0467" w14:textId="77777777" w:rsidR="00515530" w:rsidRPr="00525906" w:rsidRDefault="00515530">
            <w:pPr>
              <w:pStyle w:val="71"/>
            </w:pPr>
          </w:p>
        </w:tc>
        <w:tc>
          <w:tcPr>
            <w:tcW w:w="1145" w:type="dxa"/>
          </w:tcPr>
          <w:p w14:paraId="0E6BC98C" w14:textId="77777777" w:rsidR="00515530" w:rsidRPr="00525906" w:rsidRDefault="003E4D4E">
            <w:pPr>
              <w:pStyle w:val="71"/>
              <w:rPr>
                <w:rFonts w:eastAsiaTheme="minorEastAsia"/>
                <w:lang w:eastAsia="zh-CN"/>
              </w:rPr>
            </w:pPr>
            <w:r w:rsidRPr="00525906">
              <w:rPr>
                <w:rFonts w:eastAsiaTheme="minorEastAsia"/>
                <w:lang w:eastAsia="zh-CN"/>
              </w:rPr>
              <w:t>Без индекса</w:t>
            </w:r>
          </w:p>
        </w:tc>
        <w:tc>
          <w:tcPr>
            <w:tcW w:w="1145" w:type="dxa"/>
          </w:tcPr>
          <w:p w14:paraId="581FC970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B-</w:t>
            </w:r>
            <w:r w:rsidRPr="00525906">
              <w:t>дерево</w:t>
            </w:r>
            <w:r w:rsidRPr="00525906">
              <w:rPr>
                <w:lang w:val="en-US"/>
              </w:rPr>
              <w:t xml:space="preserve"> </w:t>
            </w:r>
          </w:p>
        </w:tc>
        <w:tc>
          <w:tcPr>
            <w:tcW w:w="1145" w:type="dxa"/>
          </w:tcPr>
          <w:p w14:paraId="567FB5C3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t>Хеш</w:t>
            </w:r>
          </w:p>
        </w:tc>
        <w:tc>
          <w:tcPr>
            <w:tcW w:w="1145" w:type="dxa"/>
          </w:tcPr>
          <w:p w14:paraId="7C6CDF24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GiST</w:t>
            </w:r>
          </w:p>
        </w:tc>
        <w:tc>
          <w:tcPr>
            <w:tcW w:w="1056" w:type="dxa"/>
          </w:tcPr>
          <w:p w14:paraId="77B95818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SP-GiST</w:t>
            </w:r>
          </w:p>
        </w:tc>
        <w:tc>
          <w:tcPr>
            <w:tcW w:w="1145" w:type="dxa"/>
          </w:tcPr>
          <w:p w14:paraId="1C757FD7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GIN</w:t>
            </w:r>
          </w:p>
        </w:tc>
        <w:tc>
          <w:tcPr>
            <w:tcW w:w="1056" w:type="dxa"/>
          </w:tcPr>
          <w:p w14:paraId="62B61CF7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BRIN</w:t>
            </w:r>
          </w:p>
        </w:tc>
      </w:tr>
      <w:tr w:rsidR="00515530" w:rsidRPr="00525906" w14:paraId="0CC9C376" w14:textId="77777777">
        <w:tc>
          <w:tcPr>
            <w:tcW w:w="1791" w:type="dxa"/>
          </w:tcPr>
          <w:p w14:paraId="3E846BD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</w:t>
            </w:r>
          </w:p>
        </w:tc>
        <w:tc>
          <w:tcPr>
            <w:tcW w:w="1145" w:type="dxa"/>
          </w:tcPr>
          <w:p w14:paraId="792B138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173.126</w:t>
            </w:r>
          </w:p>
        </w:tc>
        <w:tc>
          <w:tcPr>
            <w:tcW w:w="1145" w:type="dxa"/>
          </w:tcPr>
          <w:p w14:paraId="0498901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4.609</w:t>
            </w:r>
          </w:p>
        </w:tc>
        <w:tc>
          <w:tcPr>
            <w:tcW w:w="1145" w:type="dxa"/>
          </w:tcPr>
          <w:p w14:paraId="6BDB78D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3.282</w:t>
            </w:r>
          </w:p>
        </w:tc>
        <w:tc>
          <w:tcPr>
            <w:tcW w:w="1145" w:type="dxa"/>
          </w:tcPr>
          <w:p w14:paraId="5DB8F2A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5.746</w:t>
            </w:r>
          </w:p>
        </w:tc>
        <w:tc>
          <w:tcPr>
            <w:tcW w:w="1056" w:type="dxa"/>
          </w:tcPr>
          <w:p w14:paraId="1B41E36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3.804</w:t>
            </w:r>
          </w:p>
        </w:tc>
        <w:tc>
          <w:tcPr>
            <w:tcW w:w="1145" w:type="dxa"/>
          </w:tcPr>
          <w:p w14:paraId="49BD03F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3.586</w:t>
            </w:r>
          </w:p>
        </w:tc>
        <w:tc>
          <w:tcPr>
            <w:tcW w:w="1056" w:type="dxa"/>
          </w:tcPr>
          <w:p w14:paraId="734DDAA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196.938</w:t>
            </w:r>
          </w:p>
        </w:tc>
      </w:tr>
      <w:tr w:rsidR="00515530" w:rsidRPr="00525906" w14:paraId="08732782" w14:textId="77777777">
        <w:tc>
          <w:tcPr>
            <w:tcW w:w="1791" w:type="dxa"/>
          </w:tcPr>
          <w:p w14:paraId="335C3F5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</w:t>
            </w:r>
          </w:p>
        </w:tc>
        <w:tc>
          <w:tcPr>
            <w:tcW w:w="1145" w:type="dxa"/>
          </w:tcPr>
          <w:p w14:paraId="74F6AC4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165.101</w:t>
            </w:r>
          </w:p>
        </w:tc>
        <w:tc>
          <w:tcPr>
            <w:tcW w:w="1145" w:type="dxa"/>
          </w:tcPr>
          <w:p w14:paraId="363CA23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1.072</w:t>
            </w:r>
          </w:p>
        </w:tc>
        <w:tc>
          <w:tcPr>
            <w:tcW w:w="1145" w:type="dxa"/>
          </w:tcPr>
          <w:p w14:paraId="4F282A9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1.334</w:t>
            </w:r>
          </w:p>
        </w:tc>
        <w:tc>
          <w:tcPr>
            <w:tcW w:w="1145" w:type="dxa"/>
          </w:tcPr>
          <w:p w14:paraId="52F7B4E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1.469</w:t>
            </w:r>
          </w:p>
        </w:tc>
        <w:tc>
          <w:tcPr>
            <w:tcW w:w="1056" w:type="dxa"/>
          </w:tcPr>
          <w:p w14:paraId="03E4FDE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1.251</w:t>
            </w:r>
          </w:p>
        </w:tc>
        <w:tc>
          <w:tcPr>
            <w:tcW w:w="1145" w:type="dxa"/>
          </w:tcPr>
          <w:p w14:paraId="02EC7E6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1.127</w:t>
            </w:r>
          </w:p>
        </w:tc>
        <w:tc>
          <w:tcPr>
            <w:tcW w:w="1056" w:type="dxa"/>
          </w:tcPr>
          <w:p w14:paraId="45B9EAD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181.639</w:t>
            </w:r>
          </w:p>
        </w:tc>
      </w:tr>
      <w:tr w:rsidR="00515530" w:rsidRPr="00525906" w14:paraId="09D24EC1" w14:textId="77777777">
        <w:tc>
          <w:tcPr>
            <w:tcW w:w="1791" w:type="dxa"/>
          </w:tcPr>
          <w:p w14:paraId="44BF51D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</w:t>
            </w:r>
          </w:p>
        </w:tc>
        <w:tc>
          <w:tcPr>
            <w:tcW w:w="1145" w:type="dxa"/>
          </w:tcPr>
          <w:p w14:paraId="7AB34DA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164.645</w:t>
            </w:r>
          </w:p>
        </w:tc>
        <w:tc>
          <w:tcPr>
            <w:tcW w:w="1145" w:type="dxa"/>
          </w:tcPr>
          <w:p w14:paraId="4BB670A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1.120 </w:t>
            </w:r>
          </w:p>
        </w:tc>
        <w:tc>
          <w:tcPr>
            <w:tcW w:w="1145" w:type="dxa"/>
          </w:tcPr>
          <w:p w14:paraId="310DB6D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1.277</w:t>
            </w:r>
          </w:p>
        </w:tc>
        <w:tc>
          <w:tcPr>
            <w:tcW w:w="1145" w:type="dxa"/>
          </w:tcPr>
          <w:p w14:paraId="762BA0E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1.288</w:t>
            </w:r>
          </w:p>
        </w:tc>
        <w:tc>
          <w:tcPr>
            <w:tcW w:w="1056" w:type="dxa"/>
          </w:tcPr>
          <w:p w14:paraId="02C8BF7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1.212</w:t>
            </w:r>
          </w:p>
        </w:tc>
        <w:tc>
          <w:tcPr>
            <w:tcW w:w="1145" w:type="dxa"/>
          </w:tcPr>
          <w:p w14:paraId="6A663AA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1.056</w:t>
            </w:r>
          </w:p>
        </w:tc>
        <w:tc>
          <w:tcPr>
            <w:tcW w:w="1056" w:type="dxa"/>
          </w:tcPr>
          <w:p w14:paraId="6EE6081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161.869</w:t>
            </w:r>
          </w:p>
        </w:tc>
      </w:tr>
      <w:tr w:rsidR="00515530" w:rsidRPr="00525906" w14:paraId="1D5F5176" w14:textId="77777777">
        <w:tc>
          <w:tcPr>
            <w:tcW w:w="1791" w:type="dxa"/>
          </w:tcPr>
          <w:p w14:paraId="6423EC4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</w:t>
            </w:r>
          </w:p>
        </w:tc>
        <w:tc>
          <w:tcPr>
            <w:tcW w:w="1145" w:type="dxa"/>
          </w:tcPr>
          <w:p w14:paraId="512D039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142.084</w:t>
            </w:r>
          </w:p>
        </w:tc>
        <w:tc>
          <w:tcPr>
            <w:tcW w:w="1145" w:type="dxa"/>
          </w:tcPr>
          <w:p w14:paraId="46EE90F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0.977</w:t>
            </w:r>
          </w:p>
        </w:tc>
        <w:tc>
          <w:tcPr>
            <w:tcW w:w="1145" w:type="dxa"/>
          </w:tcPr>
          <w:p w14:paraId="493D266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1.198</w:t>
            </w:r>
          </w:p>
        </w:tc>
        <w:tc>
          <w:tcPr>
            <w:tcW w:w="1145" w:type="dxa"/>
          </w:tcPr>
          <w:p w14:paraId="49F73E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1.561</w:t>
            </w:r>
          </w:p>
        </w:tc>
        <w:tc>
          <w:tcPr>
            <w:tcW w:w="1056" w:type="dxa"/>
          </w:tcPr>
          <w:p w14:paraId="2D1ACD6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1.139</w:t>
            </w:r>
          </w:p>
        </w:tc>
        <w:tc>
          <w:tcPr>
            <w:tcW w:w="1145" w:type="dxa"/>
          </w:tcPr>
          <w:p w14:paraId="7846A0D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1.124</w:t>
            </w:r>
          </w:p>
        </w:tc>
        <w:tc>
          <w:tcPr>
            <w:tcW w:w="1056" w:type="dxa"/>
          </w:tcPr>
          <w:p w14:paraId="4895295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157.087</w:t>
            </w:r>
          </w:p>
        </w:tc>
      </w:tr>
      <w:tr w:rsidR="00515530" w:rsidRPr="00525906" w14:paraId="483D91BF" w14:textId="77777777">
        <w:tc>
          <w:tcPr>
            <w:tcW w:w="1791" w:type="dxa"/>
          </w:tcPr>
          <w:p w14:paraId="6CC4DC7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</w:t>
            </w:r>
          </w:p>
        </w:tc>
        <w:tc>
          <w:tcPr>
            <w:tcW w:w="1145" w:type="dxa"/>
          </w:tcPr>
          <w:p w14:paraId="574A3E0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145.455</w:t>
            </w:r>
          </w:p>
        </w:tc>
        <w:tc>
          <w:tcPr>
            <w:tcW w:w="1145" w:type="dxa"/>
          </w:tcPr>
          <w:p w14:paraId="5639B3E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1.102</w:t>
            </w:r>
          </w:p>
        </w:tc>
        <w:tc>
          <w:tcPr>
            <w:tcW w:w="1145" w:type="dxa"/>
          </w:tcPr>
          <w:p w14:paraId="7EB7BBA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1.222</w:t>
            </w:r>
          </w:p>
        </w:tc>
        <w:tc>
          <w:tcPr>
            <w:tcW w:w="1145" w:type="dxa"/>
          </w:tcPr>
          <w:p w14:paraId="69A7A10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1.374</w:t>
            </w:r>
          </w:p>
        </w:tc>
        <w:tc>
          <w:tcPr>
            <w:tcW w:w="1056" w:type="dxa"/>
          </w:tcPr>
          <w:p w14:paraId="5ED8966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1.164</w:t>
            </w:r>
          </w:p>
        </w:tc>
        <w:tc>
          <w:tcPr>
            <w:tcW w:w="1145" w:type="dxa"/>
          </w:tcPr>
          <w:p w14:paraId="360DDA1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1.142</w:t>
            </w:r>
          </w:p>
        </w:tc>
        <w:tc>
          <w:tcPr>
            <w:tcW w:w="1056" w:type="dxa"/>
          </w:tcPr>
          <w:p w14:paraId="4C7539F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181.516</w:t>
            </w:r>
          </w:p>
        </w:tc>
      </w:tr>
      <w:tr w:rsidR="00515530" w:rsidRPr="00525906" w14:paraId="73198FF3" w14:textId="77777777">
        <w:tc>
          <w:tcPr>
            <w:tcW w:w="1791" w:type="dxa"/>
          </w:tcPr>
          <w:p w14:paraId="7D0D1E2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</w:t>
            </w:r>
          </w:p>
        </w:tc>
        <w:tc>
          <w:tcPr>
            <w:tcW w:w="1145" w:type="dxa"/>
          </w:tcPr>
          <w:p w14:paraId="7B49DEB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141.479</w:t>
            </w:r>
          </w:p>
        </w:tc>
        <w:tc>
          <w:tcPr>
            <w:tcW w:w="1145" w:type="dxa"/>
          </w:tcPr>
          <w:p w14:paraId="5BF1B65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1.136</w:t>
            </w:r>
          </w:p>
        </w:tc>
        <w:tc>
          <w:tcPr>
            <w:tcW w:w="1145" w:type="dxa"/>
          </w:tcPr>
          <w:p w14:paraId="62EE34A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1.214</w:t>
            </w:r>
          </w:p>
        </w:tc>
        <w:tc>
          <w:tcPr>
            <w:tcW w:w="1145" w:type="dxa"/>
          </w:tcPr>
          <w:p w14:paraId="6766B1D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1.388</w:t>
            </w:r>
          </w:p>
        </w:tc>
        <w:tc>
          <w:tcPr>
            <w:tcW w:w="1056" w:type="dxa"/>
          </w:tcPr>
          <w:p w14:paraId="69C1C11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1.218</w:t>
            </w:r>
          </w:p>
        </w:tc>
        <w:tc>
          <w:tcPr>
            <w:tcW w:w="1145" w:type="dxa"/>
          </w:tcPr>
          <w:p w14:paraId="4919D22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1.133</w:t>
            </w:r>
          </w:p>
        </w:tc>
        <w:tc>
          <w:tcPr>
            <w:tcW w:w="1056" w:type="dxa"/>
          </w:tcPr>
          <w:p w14:paraId="7EA09FA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141.103</w:t>
            </w:r>
          </w:p>
        </w:tc>
      </w:tr>
      <w:tr w:rsidR="00515530" w:rsidRPr="00525906" w14:paraId="2B6D833D" w14:textId="77777777">
        <w:trPr>
          <w:trHeight w:val="90"/>
        </w:trPr>
        <w:tc>
          <w:tcPr>
            <w:tcW w:w="1791" w:type="dxa"/>
          </w:tcPr>
          <w:p w14:paraId="36B445C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7</w:t>
            </w:r>
          </w:p>
        </w:tc>
        <w:tc>
          <w:tcPr>
            <w:tcW w:w="1145" w:type="dxa"/>
          </w:tcPr>
          <w:p w14:paraId="3CE6B24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161.559</w:t>
            </w:r>
          </w:p>
        </w:tc>
        <w:tc>
          <w:tcPr>
            <w:tcW w:w="1145" w:type="dxa"/>
          </w:tcPr>
          <w:p w14:paraId="7952EBD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1.189</w:t>
            </w:r>
          </w:p>
        </w:tc>
        <w:tc>
          <w:tcPr>
            <w:tcW w:w="1145" w:type="dxa"/>
          </w:tcPr>
          <w:p w14:paraId="7D2F90D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1.239</w:t>
            </w:r>
          </w:p>
        </w:tc>
        <w:tc>
          <w:tcPr>
            <w:tcW w:w="1145" w:type="dxa"/>
          </w:tcPr>
          <w:p w14:paraId="24D394C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1.491</w:t>
            </w:r>
          </w:p>
        </w:tc>
        <w:tc>
          <w:tcPr>
            <w:tcW w:w="1056" w:type="dxa"/>
          </w:tcPr>
          <w:p w14:paraId="63FFF4C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1.410 </w:t>
            </w:r>
          </w:p>
        </w:tc>
        <w:tc>
          <w:tcPr>
            <w:tcW w:w="1145" w:type="dxa"/>
          </w:tcPr>
          <w:p w14:paraId="6D5D751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1.223</w:t>
            </w:r>
          </w:p>
        </w:tc>
        <w:tc>
          <w:tcPr>
            <w:tcW w:w="1056" w:type="dxa"/>
          </w:tcPr>
          <w:p w14:paraId="3562D40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173.750 </w:t>
            </w:r>
          </w:p>
        </w:tc>
      </w:tr>
      <w:tr w:rsidR="00515530" w:rsidRPr="00525906" w14:paraId="7AB2605D" w14:textId="77777777">
        <w:tc>
          <w:tcPr>
            <w:tcW w:w="1791" w:type="dxa"/>
          </w:tcPr>
          <w:p w14:paraId="23507B7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8</w:t>
            </w:r>
          </w:p>
        </w:tc>
        <w:tc>
          <w:tcPr>
            <w:tcW w:w="1145" w:type="dxa"/>
          </w:tcPr>
          <w:p w14:paraId="619CBEC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146.068</w:t>
            </w:r>
          </w:p>
        </w:tc>
        <w:tc>
          <w:tcPr>
            <w:tcW w:w="1145" w:type="dxa"/>
          </w:tcPr>
          <w:p w14:paraId="554F7D2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0.966</w:t>
            </w:r>
          </w:p>
        </w:tc>
        <w:tc>
          <w:tcPr>
            <w:tcW w:w="1145" w:type="dxa"/>
          </w:tcPr>
          <w:p w14:paraId="65814F7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1.799</w:t>
            </w:r>
          </w:p>
        </w:tc>
        <w:tc>
          <w:tcPr>
            <w:tcW w:w="1145" w:type="dxa"/>
          </w:tcPr>
          <w:p w14:paraId="2CD212D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1.403</w:t>
            </w:r>
          </w:p>
        </w:tc>
        <w:tc>
          <w:tcPr>
            <w:tcW w:w="1056" w:type="dxa"/>
          </w:tcPr>
          <w:p w14:paraId="122AC6E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1.173</w:t>
            </w:r>
          </w:p>
        </w:tc>
        <w:tc>
          <w:tcPr>
            <w:tcW w:w="1145" w:type="dxa"/>
          </w:tcPr>
          <w:p w14:paraId="0E1DA09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1.316</w:t>
            </w:r>
          </w:p>
        </w:tc>
        <w:tc>
          <w:tcPr>
            <w:tcW w:w="1056" w:type="dxa"/>
          </w:tcPr>
          <w:p w14:paraId="21A60FA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173.758</w:t>
            </w:r>
          </w:p>
        </w:tc>
      </w:tr>
      <w:tr w:rsidR="00515530" w:rsidRPr="00525906" w14:paraId="03EAECBE" w14:textId="77777777">
        <w:tc>
          <w:tcPr>
            <w:tcW w:w="1791" w:type="dxa"/>
          </w:tcPr>
          <w:p w14:paraId="2827B79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9</w:t>
            </w:r>
          </w:p>
        </w:tc>
        <w:tc>
          <w:tcPr>
            <w:tcW w:w="1145" w:type="dxa"/>
          </w:tcPr>
          <w:p w14:paraId="16B9D8D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142.547</w:t>
            </w:r>
          </w:p>
        </w:tc>
        <w:tc>
          <w:tcPr>
            <w:tcW w:w="1145" w:type="dxa"/>
          </w:tcPr>
          <w:p w14:paraId="72BFAB0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0.995</w:t>
            </w:r>
          </w:p>
        </w:tc>
        <w:tc>
          <w:tcPr>
            <w:tcW w:w="1145" w:type="dxa"/>
          </w:tcPr>
          <w:p w14:paraId="3E113B5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1.422</w:t>
            </w:r>
          </w:p>
        </w:tc>
        <w:tc>
          <w:tcPr>
            <w:tcW w:w="1145" w:type="dxa"/>
          </w:tcPr>
          <w:p w14:paraId="361DF53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1.533</w:t>
            </w:r>
          </w:p>
        </w:tc>
        <w:tc>
          <w:tcPr>
            <w:tcW w:w="1056" w:type="dxa"/>
          </w:tcPr>
          <w:p w14:paraId="3655D1F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1.516</w:t>
            </w:r>
          </w:p>
        </w:tc>
        <w:tc>
          <w:tcPr>
            <w:tcW w:w="1145" w:type="dxa"/>
          </w:tcPr>
          <w:p w14:paraId="1564E26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1.405</w:t>
            </w:r>
          </w:p>
        </w:tc>
        <w:tc>
          <w:tcPr>
            <w:tcW w:w="1056" w:type="dxa"/>
          </w:tcPr>
          <w:p w14:paraId="5A4E2B9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272.208</w:t>
            </w:r>
          </w:p>
        </w:tc>
      </w:tr>
      <w:tr w:rsidR="00515530" w:rsidRPr="00525906" w14:paraId="262A5358" w14:textId="77777777">
        <w:tc>
          <w:tcPr>
            <w:tcW w:w="1791" w:type="dxa"/>
          </w:tcPr>
          <w:p w14:paraId="6688E0E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10</w:t>
            </w:r>
          </w:p>
        </w:tc>
        <w:tc>
          <w:tcPr>
            <w:tcW w:w="1145" w:type="dxa"/>
          </w:tcPr>
          <w:p w14:paraId="2C29F53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237.617</w:t>
            </w:r>
          </w:p>
        </w:tc>
        <w:tc>
          <w:tcPr>
            <w:tcW w:w="1145" w:type="dxa"/>
          </w:tcPr>
          <w:p w14:paraId="60B1D26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1.368</w:t>
            </w:r>
          </w:p>
        </w:tc>
        <w:tc>
          <w:tcPr>
            <w:tcW w:w="1145" w:type="dxa"/>
          </w:tcPr>
          <w:p w14:paraId="20E2219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1.716</w:t>
            </w:r>
          </w:p>
        </w:tc>
        <w:tc>
          <w:tcPr>
            <w:tcW w:w="1145" w:type="dxa"/>
          </w:tcPr>
          <w:p w14:paraId="1E30A6E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1.821</w:t>
            </w:r>
          </w:p>
        </w:tc>
        <w:tc>
          <w:tcPr>
            <w:tcW w:w="1056" w:type="dxa"/>
          </w:tcPr>
          <w:p w14:paraId="4B80CDF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1.513</w:t>
            </w:r>
          </w:p>
        </w:tc>
        <w:tc>
          <w:tcPr>
            <w:tcW w:w="1145" w:type="dxa"/>
          </w:tcPr>
          <w:p w14:paraId="2769ED2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1.065</w:t>
            </w:r>
          </w:p>
        </w:tc>
        <w:tc>
          <w:tcPr>
            <w:tcW w:w="1056" w:type="dxa"/>
          </w:tcPr>
          <w:p w14:paraId="25BB86A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169.944</w:t>
            </w:r>
          </w:p>
        </w:tc>
      </w:tr>
      <w:tr w:rsidR="00515530" w:rsidRPr="00525906" w14:paraId="37A67955" w14:textId="77777777">
        <w:tc>
          <w:tcPr>
            <w:tcW w:w="1791" w:type="dxa"/>
          </w:tcPr>
          <w:p w14:paraId="40CC2F2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11</w:t>
            </w:r>
          </w:p>
        </w:tc>
        <w:tc>
          <w:tcPr>
            <w:tcW w:w="1145" w:type="dxa"/>
          </w:tcPr>
          <w:p w14:paraId="743A09B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222.319</w:t>
            </w:r>
          </w:p>
        </w:tc>
        <w:tc>
          <w:tcPr>
            <w:tcW w:w="1145" w:type="dxa"/>
          </w:tcPr>
          <w:p w14:paraId="719398C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0.999</w:t>
            </w:r>
          </w:p>
        </w:tc>
        <w:tc>
          <w:tcPr>
            <w:tcW w:w="1145" w:type="dxa"/>
          </w:tcPr>
          <w:p w14:paraId="465A034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1.371</w:t>
            </w:r>
          </w:p>
        </w:tc>
        <w:tc>
          <w:tcPr>
            <w:tcW w:w="1145" w:type="dxa"/>
          </w:tcPr>
          <w:p w14:paraId="063BCE8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1.557</w:t>
            </w:r>
          </w:p>
        </w:tc>
        <w:tc>
          <w:tcPr>
            <w:tcW w:w="1056" w:type="dxa"/>
          </w:tcPr>
          <w:p w14:paraId="3F6EB27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1.119</w:t>
            </w:r>
          </w:p>
        </w:tc>
        <w:tc>
          <w:tcPr>
            <w:tcW w:w="1145" w:type="dxa"/>
          </w:tcPr>
          <w:p w14:paraId="14C1332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1.090 </w:t>
            </w:r>
          </w:p>
        </w:tc>
        <w:tc>
          <w:tcPr>
            <w:tcW w:w="1056" w:type="dxa"/>
          </w:tcPr>
          <w:p w14:paraId="52D45AA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277.353</w:t>
            </w:r>
          </w:p>
        </w:tc>
      </w:tr>
      <w:tr w:rsidR="00515530" w:rsidRPr="00525906" w14:paraId="500AAE6A" w14:textId="77777777">
        <w:tc>
          <w:tcPr>
            <w:tcW w:w="1791" w:type="dxa"/>
          </w:tcPr>
          <w:p w14:paraId="0889825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12</w:t>
            </w:r>
          </w:p>
        </w:tc>
        <w:tc>
          <w:tcPr>
            <w:tcW w:w="1145" w:type="dxa"/>
          </w:tcPr>
          <w:p w14:paraId="1E5A93A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202.847</w:t>
            </w:r>
          </w:p>
        </w:tc>
        <w:tc>
          <w:tcPr>
            <w:tcW w:w="1145" w:type="dxa"/>
          </w:tcPr>
          <w:p w14:paraId="13E0640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1.193</w:t>
            </w:r>
          </w:p>
        </w:tc>
        <w:tc>
          <w:tcPr>
            <w:tcW w:w="1145" w:type="dxa"/>
          </w:tcPr>
          <w:p w14:paraId="22698CD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1.349</w:t>
            </w:r>
          </w:p>
        </w:tc>
        <w:tc>
          <w:tcPr>
            <w:tcW w:w="1145" w:type="dxa"/>
          </w:tcPr>
          <w:p w14:paraId="464D3EC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1.427</w:t>
            </w:r>
          </w:p>
        </w:tc>
        <w:tc>
          <w:tcPr>
            <w:tcW w:w="1056" w:type="dxa"/>
          </w:tcPr>
          <w:p w14:paraId="1C6EC30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1.096</w:t>
            </w:r>
          </w:p>
        </w:tc>
        <w:tc>
          <w:tcPr>
            <w:tcW w:w="1145" w:type="dxa"/>
          </w:tcPr>
          <w:p w14:paraId="603D59E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1.599</w:t>
            </w:r>
          </w:p>
        </w:tc>
        <w:tc>
          <w:tcPr>
            <w:tcW w:w="1056" w:type="dxa"/>
          </w:tcPr>
          <w:p w14:paraId="2CAEFC1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181.426</w:t>
            </w:r>
          </w:p>
        </w:tc>
      </w:tr>
      <w:tr w:rsidR="00515530" w:rsidRPr="00525906" w14:paraId="31E6D707" w14:textId="77777777">
        <w:tc>
          <w:tcPr>
            <w:tcW w:w="1791" w:type="dxa"/>
          </w:tcPr>
          <w:p w14:paraId="44D1F61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13</w:t>
            </w:r>
          </w:p>
        </w:tc>
        <w:tc>
          <w:tcPr>
            <w:tcW w:w="1145" w:type="dxa"/>
          </w:tcPr>
          <w:p w14:paraId="45DACB8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206.047</w:t>
            </w:r>
          </w:p>
        </w:tc>
        <w:tc>
          <w:tcPr>
            <w:tcW w:w="1145" w:type="dxa"/>
          </w:tcPr>
          <w:p w14:paraId="75BF384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1.296</w:t>
            </w:r>
          </w:p>
        </w:tc>
        <w:tc>
          <w:tcPr>
            <w:tcW w:w="1145" w:type="dxa"/>
          </w:tcPr>
          <w:p w14:paraId="43DF297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1.526</w:t>
            </w:r>
          </w:p>
        </w:tc>
        <w:tc>
          <w:tcPr>
            <w:tcW w:w="1145" w:type="dxa"/>
          </w:tcPr>
          <w:p w14:paraId="634708F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1.344</w:t>
            </w:r>
          </w:p>
        </w:tc>
        <w:tc>
          <w:tcPr>
            <w:tcW w:w="1056" w:type="dxa"/>
          </w:tcPr>
          <w:p w14:paraId="372F7E7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1.405</w:t>
            </w:r>
          </w:p>
        </w:tc>
        <w:tc>
          <w:tcPr>
            <w:tcW w:w="1145" w:type="dxa"/>
          </w:tcPr>
          <w:p w14:paraId="34135E7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1.468</w:t>
            </w:r>
          </w:p>
        </w:tc>
        <w:tc>
          <w:tcPr>
            <w:tcW w:w="1056" w:type="dxa"/>
          </w:tcPr>
          <w:p w14:paraId="661AEC4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152.230 </w:t>
            </w:r>
          </w:p>
        </w:tc>
      </w:tr>
      <w:tr w:rsidR="00515530" w:rsidRPr="00525906" w14:paraId="2209F777" w14:textId="77777777">
        <w:tc>
          <w:tcPr>
            <w:tcW w:w="1791" w:type="dxa"/>
          </w:tcPr>
          <w:p w14:paraId="7FD3F7B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</w:t>
            </w:r>
          </w:p>
        </w:tc>
        <w:tc>
          <w:tcPr>
            <w:tcW w:w="1145" w:type="dxa"/>
          </w:tcPr>
          <w:p w14:paraId="01D30EF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171.365</w:t>
            </w:r>
          </w:p>
        </w:tc>
        <w:tc>
          <w:tcPr>
            <w:tcW w:w="1145" w:type="dxa"/>
          </w:tcPr>
          <w:p w14:paraId="18F1A10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1.079</w:t>
            </w:r>
          </w:p>
        </w:tc>
        <w:tc>
          <w:tcPr>
            <w:tcW w:w="1145" w:type="dxa"/>
          </w:tcPr>
          <w:p w14:paraId="08BA483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1.404</w:t>
            </w:r>
          </w:p>
        </w:tc>
        <w:tc>
          <w:tcPr>
            <w:tcW w:w="1145" w:type="dxa"/>
          </w:tcPr>
          <w:p w14:paraId="6D71D7F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1.522</w:t>
            </w:r>
          </w:p>
        </w:tc>
        <w:tc>
          <w:tcPr>
            <w:tcW w:w="1056" w:type="dxa"/>
          </w:tcPr>
          <w:p w14:paraId="4378464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1.577</w:t>
            </w:r>
          </w:p>
        </w:tc>
        <w:tc>
          <w:tcPr>
            <w:tcW w:w="1145" w:type="dxa"/>
          </w:tcPr>
          <w:p w14:paraId="782DCAC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1.104</w:t>
            </w:r>
          </w:p>
        </w:tc>
        <w:tc>
          <w:tcPr>
            <w:tcW w:w="1056" w:type="dxa"/>
          </w:tcPr>
          <w:p w14:paraId="0FC8B66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172.429</w:t>
            </w:r>
          </w:p>
        </w:tc>
      </w:tr>
      <w:tr w:rsidR="00515530" w:rsidRPr="00525906" w14:paraId="6875CE86" w14:textId="77777777">
        <w:tc>
          <w:tcPr>
            <w:tcW w:w="1791" w:type="dxa"/>
          </w:tcPr>
          <w:p w14:paraId="7367619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</w:t>
            </w:r>
          </w:p>
        </w:tc>
        <w:tc>
          <w:tcPr>
            <w:tcW w:w="1145" w:type="dxa"/>
          </w:tcPr>
          <w:p w14:paraId="601834D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180.604</w:t>
            </w:r>
          </w:p>
        </w:tc>
        <w:tc>
          <w:tcPr>
            <w:tcW w:w="1145" w:type="dxa"/>
          </w:tcPr>
          <w:p w14:paraId="1BAF617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1.349</w:t>
            </w:r>
          </w:p>
        </w:tc>
        <w:tc>
          <w:tcPr>
            <w:tcW w:w="1145" w:type="dxa"/>
          </w:tcPr>
          <w:p w14:paraId="3239D6E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1.665</w:t>
            </w:r>
          </w:p>
        </w:tc>
        <w:tc>
          <w:tcPr>
            <w:tcW w:w="1145" w:type="dxa"/>
          </w:tcPr>
          <w:p w14:paraId="6FF67E9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1.385</w:t>
            </w:r>
          </w:p>
        </w:tc>
        <w:tc>
          <w:tcPr>
            <w:tcW w:w="1056" w:type="dxa"/>
          </w:tcPr>
          <w:p w14:paraId="5E63277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1.561</w:t>
            </w:r>
          </w:p>
        </w:tc>
        <w:tc>
          <w:tcPr>
            <w:tcW w:w="1145" w:type="dxa"/>
          </w:tcPr>
          <w:p w14:paraId="1CED0A1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1.544</w:t>
            </w:r>
          </w:p>
        </w:tc>
        <w:tc>
          <w:tcPr>
            <w:tcW w:w="1056" w:type="dxa"/>
          </w:tcPr>
          <w:p w14:paraId="4CA81D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179.639</w:t>
            </w:r>
          </w:p>
        </w:tc>
      </w:tr>
      <w:tr w:rsidR="00515530" w:rsidRPr="00525906" w14:paraId="414DC537" w14:textId="77777777">
        <w:tc>
          <w:tcPr>
            <w:tcW w:w="1791" w:type="dxa"/>
          </w:tcPr>
          <w:p w14:paraId="0A80DB1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</w:t>
            </w:r>
          </w:p>
        </w:tc>
        <w:tc>
          <w:tcPr>
            <w:tcW w:w="1145" w:type="dxa"/>
          </w:tcPr>
          <w:p w14:paraId="0C612D1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188.487</w:t>
            </w:r>
          </w:p>
        </w:tc>
        <w:tc>
          <w:tcPr>
            <w:tcW w:w="1145" w:type="dxa"/>
          </w:tcPr>
          <w:p w14:paraId="070A8B6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1.097</w:t>
            </w:r>
          </w:p>
        </w:tc>
        <w:tc>
          <w:tcPr>
            <w:tcW w:w="1145" w:type="dxa"/>
          </w:tcPr>
          <w:p w14:paraId="3A92473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1.410 </w:t>
            </w:r>
          </w:p>
        </w:tc>
        <w:tc>
          <w:tcPr>
            <w:tcW w:w="1145" w:type="dxa"/>
          </w:tcPr>
          <w:p w14:paraId="18C37C5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1.950 </w:t>
            </w:r>
          </w:p>
        </w:tc>
        <w:tc>
          <w:tcPr>
            <w:tcW w:w="1056" w:type="dxa"/>
          </w:tcPr>
          <w:p w14:paraId="1E863AF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1.112</w:t>
            </w:r>
          </w:p>
        </w:tc>
        <w:tc>
          <w:tcPr>
            <w:tcW w:w="1145" w:type="dxa"/>
          </w:tcPr>
          <w:p w14:paraId="1E9137B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1.169</w:t>
            </w:r>
          </w:p>
        </w:tc>
        <w:tc>
          <w:tcPr>
            <w:tcW w:w="1056" w:type="dxa"/>
          </w:tcPr>
          <w:p w14:paraId="4413A92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250.849</w:t>
            </w:r>
          </w:p>
        </w:tc>
      </w:tr>
      <w:tr w:rsidR="00515530" w:rsidRPr="00525906" w14:paraId="3239CDFC" w14:textId="77777777">
        <w:tc>
          <w:tcPr>
            <w:tcW w:w="1791" w:type="dxa"/>
          </w:tcPr>
          <w:p w14:paraId="5F93ACB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</w:t>
            </w:r>
          </w:p>
        </w:tc>
        <w:tc>
          <w:tcPr>
            <w:tcW w:w="1145" w:type="dxa"/>
          </w:tcPr>
          <w:p w14:paraId="3F55CB3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129.209</w:t>
            </w:r>
          </w:p>
        </w:tc>
        <w:tc>
          <w:tcPr>
            <w:tcW w:w="1145" w:type="dxa"/>
          </w:tcPr>
          <w:p w14:paraId="5962A61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1.026</w:t>
            </w:r>
          </w:p>
        </w:tc>
        <w:tc>
          <w:tcPr>
            <w:tcW w:w="1145" w:type="dxa"/>
          </w:tcPr>
          <w:p w14:paraId="3889E23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1.702</w:t>
            </w:r>
          </w:p>
        </w:tc>
        <w:tc>
          <w:tcPr>
            <w:tcW w:w="1145" w:type="dxa"/>
          </w:tcPr>
          <w:p w14:paraId="1CB95F5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1.27</w:t>
            </w:r>
          </w:p>
        </w:tc>
        <w:tc>
          <w:tcPr>
            <w:tcW w:w="1056" w:type="dxa"/>
          </w:tcPr>
          <w:p w14:paraId="0E8B0E8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1.131</w:t>
            </w:r>
          </w:p>
        </w:tc>
        <w:tc>
          <w:tcPr>
            <w:tcW w:w="1145" w:type="dxa"/>
          </w:tcPr>
          <w:p w14:paraId="07BA2CC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1.231</w:t>
            </w:r>
          </w:p>
        </w:tc>
        <w:tc>
          <w:tcPr>
            <w:tcW w:w="1056" w:type="dxa"/>
          </w:tcPr>
          <w:p w14:paraId="0C54F4A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156.131</w:t>
            </w:r>
          </w:p>
        </w:tc>
      </w:tr>
      <w:tr w:rsidR="00515530" w:rsidRPr="00525906" w14:paraId="3C034235" w14:textId="77777777">
        <w:tc>
          <w:tcPr>
            <w:tcW w:w="1791" w:type="dxa"/>
          </w:tcPr>
          <w:p w14:paraId="6E9FFBE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</w:t>
            </w:r>
          </w:p>
        </w:tc>
        <w:tc>
          <w:tcPr>
            <w:tcW w:w="1145" w:type="dxa"/>
          </w:tcPr>
          <w:p w14:paraId="0A90F34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142.897</w:t>
            </w:r>
          </w:p>
        </w:tc>
        <w:tc>
          <w:tcPr>
            <w:tcW w:w="1145" w:type="dxa"/>
          </w:tcPr>
          <w:p w14:paraId="75D2344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1.152</w:t>
            </w:r>
          </w:p>
        </w:tc>
        <w:tc>
          <w:tcPr>
            <w:tcW w:w="1145" w:type="dxa"/>
          </w:tcPr>
          <w:p w14:paraId="1C2C4BD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1.152</w:t>
            </w:r>
          </w:p>
        </w:tc>
        <w:tc>
          <w:tcPr>
            <w:tcW w:w="1145" w:type="dxa"/>
          </w:tcPr>
          <w:p w14:paraId="6A65DB2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1.417</w:t>
            </w:r>
          </w:p>
        </w:tc>
        <w:tc>
          <w:tcPr>
            <w:tcW w:w="1056" w:type="dxa"/>
          </w:tcPr>
          <w:p w14:paraId="609570E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1.184</w:t>
            </w:r>
          </w:p>
        </w:tc>
        <w:tc>
          <w:tcPr>
            <w:tcW w:w="1145" w:type="dxa"/>
          </w:tcPr>
          <w:p w14:paraId="601888C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1.117</w:t>
            </w:r>
          </w:p>
        </w:tc>
        <w:tc>
          <w:tcPr>
            <w:tcW w:w="1056" w:type="dxa"/>
          </w:tcPr>
          <w:p w14:paraId="2843619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164.660 </w:t>
            </w:r>
          </w:p>
        </w:tc>
      </w:tr>
      <w:tr w:rsidR="00515530" w:rsidRPr="00525906" w14:paraId="61860476" w14:textId="77777777">
        <w:tc>
          <w:tcPr>
            <w:tcW w:w="1791" w:type="dxa"/>
          </w:tcPr>
          <w:p w14:paraId="640FC41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19</w:t>
            </w:r>
          </w:p>
        </w:tc>
        <w:tc>
          <w:tcPr>
            <w:tcW w:w="1145" w:type="dxa"/>
          </w:tcPr>
          <w:p w14:paraId="4BE39D1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144.326</w:t>
            </w:r>
          </w:p>
        </w:tc>
        <w:tc>
          <w:tcPr>
            <w:tcW w:w="1145" w:type="dxa"/>
          </w:tcPr>
          <w:p w14:paraId="760DA42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0.963</w:t>
            </w:r>
          </w:p>
        </w:tc>
        <w:tc>
          <w:tcPr>
            <w:tcW w:w="1145" w:type="dxa"/>
          </w:tcPr>
          <w:p w14:paraId="045EC27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1.292</w:t>
            </w:r>
          </w:p>
        </w:tc>
        <w:tc>
          <w:tcPr>
            <w:tcW w:w="1145" w:type="dxa"/>
          </w:tcPr>
          <w:p w14:paraId="4255EF9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1.545</w:t>
            </w:r>
          </w:p>
        </w:tc>
        <w:tc>
          <w:tcPr>
            <w:tcW w:w="1056" w:type="dxa"/>
          </w:tcPr>
          <w:p w14:paraId="75D4864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1.343</w:t>
            </w:r>
          </w:p>
        </w:tc>
        <w:tc>
          <w:tcPr>
            <w:tcW w:w="1145" w:type="dxa"/>
          </w:tcPr>
          <w:p w14:paraId="75316F7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1.248</w:t>
            </w:r>
          </w:p>
        </w:tc>
        <w:tc>
          <w:tcPr>
            <w:tcW w:w="1056" w:type="dxa"/>
          </w:tcPr>
          <w:p w14:paraId="048E48A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159.000 </w:t>
            </w:r>
          </w:p>
        </w:tc>
      </w:tr>
      <w:tr w:rsidR="00515530" w:rsidRPr="00525906" w14:paraId="45D18D9E" w14:textId="77777777">
        <w:tc>
          <w:tcPr>
            <w:tcW w:w="1791" w:type="dxa"/>
          </w:tcPr>
          <w:p w14:paraId="6D65FB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20</w:t>
            </w:r>
          </w:p>
        </w:tc>
        <w:tc>
          <w:tcPr>
            <w:tcW w:w="1145" w:type="dxa"/>
          </w:tcPr>
          <w:p w14:paraId="7C7CDED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156.613</w:t>
            </w:r>
          </w:p>
        </w:tc>
        <w:tc>
          <w:tcPr>
            <w:tcW w:w="1145" w:type="dxa"/>
          </w:tcPr>
          <w:p w14:paraId="5D7E0B4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0.968</w:t>
            </w:r>
          </w:p>
        </w:tc>
        <w:tc>
          <w:tcPr>
            <w:tcW w:w="1145" w:type="dxa"/>
          </w:tcPr>
          <w:p w14:paraId="478300D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1.296</w:t>
            </w:r>
          </w:p>
        </w:tc>
        <w:tc>
          <w:tcPr>
            <w:tcW w:w="1145" w:type="dxa"/>
          </w:tcPr>
          <w:p w14:paraId="07C47A2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1.249</w:t>
            </w:r>
          </w:p>
        </w:tc>
        <w:tc>
          <w:tcPr>
            <w:tcW w:w="1056" w:type="dxa"/>
          </w:tcPr>
          <w:p w14:paraId="178FAEB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1.523</w:t>
            </w:r>
          </w:p>
        </w:tc>
        <w:tc>
          <w:tcPr>
            <w:tcW w:w="1145" w:type="dxa"/>
          </w:tcPr>
          <w:p w14:paraId="7E2DABC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1.081</w:t>
            </w:r>
          </w:p>
        </w:tc>
        <w:tc>
          <w:tcPr>
            <w:tcW w:w="1056" w:type="dxa"/>
          </w:tcPr>
          <w:p w14:paraId="39246F6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148.673</w:t>
            </w:r>
          </w:p>
        </w:tc>
      </w:tr>
      <w:tr w:rsidR="00515530" w:rsidRPr="00525906" w14:paraId="7BD8CBB7" w14:textId="77777777">
        <w:tc>
          <w:tcPr>
            <w:tcW w:w="1791" w:type="dxa"/>
          </w:tcPr>
          <w:p w14:paraId="1332B4C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Среднее Значение</w:t>
            </w:r>
          </w:p>
        </w:tc>
        <w:tc>
          <w:tcPr>
            <w:tcW w:w="1145" w:type="dxa"/>
          </w:tcPr>
          <w:p w14:paraId="1B4DE99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168.219</w:t>
            </w:r>
          </w:p>
        </w:tc>
        <w:tc>
          <w:tcPr>
            <w:tcW w:w="1145" w:type="dxa"/>
          </w:tcPr>
          <w:p w14:paraId="17083C8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1.282</w:t>
            </w:r>
          </w:p>
        </w:tc>
        <w:tc>
          <w:tcPr>
            <w:tcW w:w="1145" w:type="dxa"/>
          </w:tcPr>
          <w:p w14:paraId="3205B5C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1.494</w:t>
            </w:r>
          </w:p>
        </w:tc>
        <w:tc>
          <w:tcPr>
            <w:tcW w:w="1145" w:type="dxa"/>
          </w:tcPr>
          <w:p w14:paraId="201B140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1.687</w:t>
            </w:r>
          </w:p>
        </w:tc>
        <w:tc>
          <w:tcPr>
            <w:tcW w:w="1056" w:type="dxa"/>
          </w:tcPr>
          <w:p w14:paraId="49DCBCC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1.422</w:t>
            </w:r>
          </w:p>
        </w:tc>
        <w:tc>
          <w:tcPr>
            <w:tcW w:w="1145" w:type="dxa"/>
          </w:tcPr>
          <w:p w14:paraId="3443869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1.341</w:t>
            </w:r>
          </w:p>
        </w:tc>
        <w:tc>
          <w:tcPr>
            <w:tcW w:w="1056" w:type="dxa"/>
          </w:tcPr>
          <w:p w14:paraId="1D8E6C2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182.610</w:t>
            </w:r>
          </w:p>
        </w:tc>
      </w:tr>
      <w:tr w:rsidR="00515530" w:rsidRPr="00525906" w14:paraId="4E14DB51" w14:textId="77777777">
        <w:tc>
          <w:tcPr>
            <w:tcW w:w="1791" w:type="dxa"/>
          </w:tcPr>
          <w:p w14:paraId="470C35B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lastRenderedPageBreak/>
              <w:t>Среднеквадратичное</w:t>
            </w:r>
          </w:p>
        </w:tc>
        <w:tc>
          <w:tcPr>
            <w:tcW w:w="1145" w:type="dxa"/>
          </w:tcPr>
          <w:p w14:paraId="3A75D8F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29.131</w:t>
            </w:r>
          </w:p>
        </w:tc>
        <w:tc>
          <w:tcPr>
            <w:tcW w:w="1145" w:type="dxa"/>
          </w:tcPr>
          <w:p w14:paraId="5612597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0.773</w:t>
            </w:r>
          </w:p>
        </w:tc>
        <w:tc>
          <w:tcPr>
            <w:tcW w:w="1145" w:type="dxa"/>
          </w:tcPr>
          <w:p w14:paraId="1900331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0.450</w:t>
            </w:r>
          </w:p>
        </w:tc>
        <w:tc>
          <w:tcPr>
            <w:tcW w:w="1145" w:type="dxa"/>
          </w:tcPr>
          <w:p w14:paraId="37B46D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0.946</w:t>
            </w:r>
          </w:p>
        </w:tc>
        <w:tc>
          <w:tcPr>
            <w:tcW w:w="1056" w:type="dxa"/>
          </w:tcPr>
          <w:p w14:paraId="1FCEC6D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0.571</w:t>
            </w:r>
          </w:p>
        </w:tc>
        <w:tc>
          <w:tcPr>
            <w:tcW w:w="1145" w:type="dxa"/>
          </w:tcPr>
          <w:p w14:paraId="5AAF53F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0.539</w:t>
            </w:r>
          </w:p>
        </w:tc>
        <w:tc>
          <w:tcPr>
            <w:tcW w:w="1056" w:type="dxa"/>
          </w:tcPr>
          <w:p w14:paraId="1334079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37.920</w:t>
            </w:r>
          </w:p>
        </w:tc>
      </w:tr>
    </w:tbl>
    <w:p w14:paraId="112E7EA2" w14:textId="77777777" w:rsidR="00515530" w:rsidRPr="00525906" w:rsidRDefault="00515530">
      <w:pPr>
        <w:pStyle w:val="71"/>
        <w:jc w:val="left"/>
      </w:pPr>
    </w:p>
    <w:p w14:paraId="3FBCB5EA" w14:textId="77777777" w:rsidR="00515530" w:rsidRPr="00525906" w:rsidRDefault="00515530">
      <w:pPr>
        <w:pStyle w:val="71"/>
        <w:rPr>
          <w:lang w:val="en-US"/>
        </w:rPr>
      </w:pPr>
    </w:p>
    <w:p w14:paraId="459B9A2A" w14:textId="77777777" w:rsidR="00515530" w:rsidRPr="00525906" w:rsidRDefault="003E4D4E">
      <w:pPr>
        <w:pStyle w:val="71"/>
      </w:pPr>
      <w:r w:rsidRPr="00525906">
        <w:rPr>
          <w:noProof/>
        </w:rPr>
        <w:drawing>
          <wp:inline distT="0" distB="0" distL="114300" distR="114300" wp14:anchorId="280AEE76" wp14:editId="466AF1AB">
            <wp:extent cx="5399405" cy="3221990"/>
            <wp:effectExtent l="0" t="0" r="10795" b="3810"/>
            <wp:docPr id="17" name="图片 17" descr="9E6KZA(]@`}X7U{WQE~]Y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E6KZA(]@`}X7U{WQE~]YW3"/>
                    <pic:cNvPicPr>
                      <a:picLocks noChangeAspect="1"/>
                    </pic:cNvPicPr>
                  </pic:nvPicPr>
                  <pic:blipFill>
                    <a:blip r:embed="rId54"/>
                    <a:srcRect l="1543" t="2536" r="2035" b="29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2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1405" w14:textId="77777777" w:rsidR="00515530" w:rsidRPr="00525906" w:rsidRDefault="003E4D4E">
      <w:pPr>
        <w:pStyle w:val="71"/>
      </w:pPr>
      <w:r w:rsidRPr="00525906">
        <w:t>Рис. 1. Среднее время выполнения первого запроса</w:t>
      </w:r>
    </w:p>
    <w:p w14:paraId="35EB110F" w14:textId="77777777" w:rsidR="00515530" w:rsidRPr="00525906" w:rsidRDefault="00515530">
      <w:pPr>
        <w:pStyle w:val="71"/>
        <w:jc w:val="left"/>
      </w:pPr>
    </w:p>
    <w:p w14:paraId="15FA2F10" w14:textId="77777777" w:rsidR="00515530" w:rsidRPr="00525906" w:rsidRDefault="003E4D4E">
      <w:pPr>
        <w:pStyle w:val="71"/>
      </w:pPr>
      <w:r w:rsidRPr="00525906">
        <w:t xml:space="preserve">Таблица 2. </w:t>
      </w:r>
      <w:r w:rsidRPr="00525906">
        <w:rPr>
          <w:rFonts w:eastAsiaTheme="minorEastAsia"/>
          <w:lang w:eastAsia="zh-CN"/>
        </w:rPr>
        <w:t>В</w:t>
      </w:r>
      <w:r w:rsidRPr="00525906">
        <w:t xml:space="preserve">ремя выполнения второго запроса, </w:t>
      </w:r>
      <w:r w:rsidRPr="00525906">
        <w:rPr>
          <w:lang w:val="en-US"/>
        </w:rPr>
        <w:t>ms</w:t>
      </w:r>
    </w:p>
    <w:tbl>
      <w:tblPr>
        <w:tblStyle w:val="afe"/>
        <w:tblW w:w="0" w:type="auto"/>
        <w:tblLayout w:type="fixed"/>
        <w:tblLook w:val="04A0" w:firstRow="1" w:lastRow="0" w:firstColumn="1" w:lastColumn="0" w:noHBand="0" w:noVBand="1"/>
      </w:tblPr>
      <w:tblGrid>
        <w:gridCol w:w="1791"/>
        <w:gridCol w:w="1145"/>
        <w:gridCol w:w="1145"/>
        <w:gridCol w:w="1145"/>
        <w:gridCol w:w="1145"/>
        <w:gridCol w:w="1056"/>
        <w:gridCol w:w="1145"/>
        <w:gridCol w:w="1056"/>
      </w:tblGrid>
      <w:tr w:rsidR="00515530" w:rsidRPr="00525906" w14:paraId="4D92FB81" w14:textId="77777777">
        <w:tc>
          <w:tcPr>
            <w:tcW w:w="1791" w:type="dxa"/>
          </w:tcPr>
          <w:p w14:paraId="39EC3EA5" w14:textId="77777777" w:rsidR="00515530" w:rsidRPr="00525906" w:rsidRDefault="00515530">
            <w:pPr>
              <w:pStyle w:val="71"/>
            </w:pPr>
          </w:p>
        </w:tc>
        <w:tc>
          <w:tcPr>
            <w:tcW w:w="1145" w:type="dxa"/>
          </w:tcPr>
          <w:p w14:paraId="372C24DF" w14:textId="77777777" w:rsidR="00515530" w:rsidRPr="00525906" w:rsidRDefault="003E4D4E">
            <w:pPr>
              <w:pStyle w:val="71"/>
              <w:rPr>
                <w:rFonts w:eastAsiaTheme="minorEastAsia"/>
                <w:lang w:eastAsia="zh-CN"/>
              </w:rPr>
            </w:pPr>
            <w:r w:rsidRPr="00525906">
              <w:rPr>
                <w:rFonts w:eastAsiaTheme="minorEastAsia"/>
                <w:lang w:eastAsia="zh-CN"/>
              </w:rPr>
              <w:t>Без индекса</w:t>
            </w:r>
          </w:p>
        </w:tc>
        <w:tc>
          <w:tcPr>
            <w:tcW w:w="1145" w:type="dxa"/>
          </w:tcPr>
          <w:p w14:paraId="338F4C30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B-</w:t>
            </w:r>
            <w:r w:rsidRPr="00525906">
              <w:t>дерево</w:t>
            </w:r>
            <w:r w:rsidRPr="00525906">
              <w:rPr>
                <w:lang w:val="en-US"/>
              </w:rPr>
              <w:t xml:space="preserve"> </w:t>
            </w:r>
          </w:p>
        </w:tc>
        <w:tc>
          <w:tcPr>
            <w:tcW w:w="1145" w:type="dxa"/>
          </w:tcPr>
          <w:p w14:paraId="1B6AAABA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t>Хеш</w:t>
            </w:r>
          </w:p>
        </w:tc>
        <w:tc>
          <w:tcPr>
            <w:tcW w:w="1145" w:type="dxa"/>
          </w:tcPr>
          <w:p w14:paraId="66245A84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GiST</w:t>
            </w:r>
          </w:p>
        </w:tc>
        <w:tc>
          <w:tcPr>
            <w:tcW w:w="1056" w:type="dxa"/>
          </w:tcPr>
          <w:p w14:paraId="1BB15598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SP-GiST</w:t>
            </w:r>
          </w:p>
        </w:tc>
        <w:tc>
          <w:tcPr>
            <w:tcW w:w="1145" w:type="dxa"/>
          </w:tcPr>
          <w:p w14:paraId="7D2D6150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GIN</w:t>
            </w:r>
          </w:p>
        </w:tc>
        <w:tc>
          <w:tcPr>
            <w:tcW w:w="1056" w:type="dxa"/>
          </w:tcPr>
          <w:p w14:paraId="50FB23A3" w14:textId="77777777" w:rsidR="00515530" w:rsidRPr="00525906" w:rsidRDefault="003E4D4E">
            <w:pPr>
              <w:pStyle w:val="71"/>
              <w:rPr>
                <w:lang w:val="en-US"/>
              </w:rPr>
            </w:pPr>
            <w:r w:rsidRPr="00525906">
              <w:rPr>
                <w:lang w:val="en-US"/>
              </w:rPr>
              <w:t>BRIN</w:t>
            </w:r>
          </w:p>
        </w:tc>
      </w:tr>
      <w:tr w:rsidR="00515530" w:rsidRPr="00525906" w14:paraId="36720F29" w14:textId="77777777">
        <w:tc>
          <w:tcPr>
            <w:tcW w:w="1791" w:type="dxa"/>
          </w:tcPr>
          <w:p w14:paraId="1AC7752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</w:t>
            </w:r>
          </w:p>
        </w:tc>
        <w:tc>
          <w:tcPr>
            <w:tcW w:w="1145" w:type="dxa"/>
          </w:tcPr>
          <w:p w14:paraId="70E64B9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5.622</w:t>
            </w:r>
          </w:p>
        </w:tc>
        <w:tc>
          <w:tcPr>
            <w:tcW w:w="1145" w:type="dxa"/>
          </w:tcPr>
          <w:p w14:paraId="4DEE7AF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1.155</w:t>
            </w:r>
          </w:p>
        </w:tc>
        <w:tc>
          <w:tcPr>
            <w:tcW w:w="1145" w:type="dxa"/>
          </w:tcPr>
          <w:p w14:paraId="50F0BFB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1.900 </w:t>
            </w:r>
          </w:p>
        </w:tc>
        <w:tc>
          <w:tcPr>
            <w:tcW w:w="1145" w:type="dxa"/>
          </w:tcPr>
          <w:p w14:paraId="3EF84CE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4.365</w:t>
            </w:r>
          </w:p>
        </w:tc>
        <w:tc>
          <w:tcPr>
            <w:tcW w:w="1056" w:type="dxa"/>
          </w:tcPr>
          <w:p w14:paraId="56AA862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1.79</w:t>
            </w:r>
          </w:p>
        </w:tc>
        <w:tc>
          <w:tcPr>
            <w:tcW w:w="1145" w:type="dxa"/>
          </w:tcPr>
          <w:p w14:paraId="66E8FF9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1.999</w:t>
            </w:r>
          </w:p>
        </w:tc>
        <w:tc>
          <w:tcPr>
            <w:tcW w:w="1056" w:type="dxa"/>
          </w:tcPr>
          <w:p w14:paraId="13A184D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5.578</w:t>
            </w:r>
          </w:p>
        </w:tc>
      </w:tr>
      <w:tr w:rsidR="00515530" w:rsidRPr="00525906" w14:paraId="4AD42A51" w14:textId="77777777">
        <w:tc>
          <w:tcPr>
            <w:tcW w:w="1791" w:type="dxa"/>
          </w:tcPr>
          <w:p w14:paraId="50BC76A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</w:t>
            </w:r>
          </w:p>
        </w:tc>
        <w:tc>
          <w:tcPr>
            <w:tcW w:w="1145" w:type="dxa"/>
          </w:tcPr>
          <w:p w14:paraId="6921C26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4.141</w:t>
            </w:r>
          </w:p>
        </w:tc>
        <w:tc>
          <w:tcPr>
            <w:tcW w:w="1145" w:type="dxa"/>
          </w:tcPr>
          <w:p w14:paraId="4F2CF24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0.531</w:t>
            </w:r>
          </w:p>
        </w:tc>
        <w:tc>
          <w:tcPr>
            <w:tcW w:w="1145" w:type="dxa"/>
          </w:tcPr>
          <w:p w14:paraId="0A5701A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0.647</w:t>
            </w:r>
          </w:p>
        </w:tc>
        <w:tc>
          <w:tcPr>
            <w:tcW w:w="1145" w:type="dxa"/>
          </w:tcPr>
          <w:p w14:paraId="46E7538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0.72</w:t>
            </w:r>
          </w:p>
        </w:tc>
        <w:tc>
          <w:tcPr>
            <w:tcW w:w="1056" w:type="dxa"/>
          </w:tcPr>
          <w:p w14:paraId="337C8F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0.699</w:t>
            </w:r>
          </w:p>
        </w:tc>
        <w:tc>
          <w:tcPr>
            <w:tcW w:w="1145" w:type="dxa"/>
          </w:tcPr>
          <w:p w14:paraId="4CA86DC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0.451</w:t>
            </w:r>
          </w:p>
        </w:tc>
        <w:tc>
          <w:tcPr>
            <w:tcW w:w="1056" w:type="dxa"/>
          </w:tcPr>
          <w:p w14:paraId="74891AC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7.536</w:t>
            </w:r>
          </w:p>
        </w:tc>
      </w:tr>
      <w:tr w:rsidR="00515530" w:rsidRPr="00525906" w14:paraId="058C0E18" w14:textId="77777777">
        <w:tc>
          <w:tcPr>
            <w:tcW w:w="1791" w:type="dxa"/>
          </w:tcPr>
          <w:p w14:paraId="486834E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</w:t>
            </w:r>
          </w:p>
        </w:tc>
        <w:tc>
          <w:tcPr>
            <w:tcW w:w="1145" w:type="dxa"/>
          </w:tcPr>
          <w:p w14:paraId="60C337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4.602</w:t>
            </w:r>
          </w:p>
        </w:tc>
        <w:tc>
          <w:tcPr>
            <w:tcW w:w="1145" w:type="dxa"/>
          </w:tcPr>
          <w:p w14:paraId="3C2A585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0.436 </w:t>
            </w:r>
          </w:p>
        </w:tc>
        <w:tc>
          <w:tcPr>
            <w:tcW w:w="1145" w:type="dxa"/>
          </w:tcPr>
          <w:p w14:paraId="3F8C5BF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</w:t>
            </w:r>
          </w:p>
        </w:tc>
        <w:tc>
          <w:tcPr>
            <w:tcW w:w="1145" w:type="dxa"/>
          </w:tcPr>
          <w:p w14:paraId="06B0384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0.557</w:t>
            </w:r>
          </w:p>
        </w:tc>
        <w:tc>
          <w:tcPr>
            <w:tcW w:w="1056" w:type="dxa"/>
          </w:tcPr>
          <w:p w14:paraId="316C65D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0.398</w:t>
            </w:r>
          </w:p>
        </w:tc>
        <w:tc>
          <w:tcPr>
            <w:tcW w:w="1145" w:type="dxa"/>
          </w:tcPr>
          <w:p w14:paraId="268CE09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0.402</w:t>
            </w:r>
          </w:p>
        </w:tc>
        <w:tc>
          <w:tcPr>
            <w:tcW w:w="1056" w:type="dxa"/>
          </w:tcPr>
          <w:p w14:paraId="0590229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4.572</w:t>
            </w:r>
          </w:p>
        </w:tc>
      </w:tr>
      <w:tr w:rsidR="00515530" w:rsidRPr="00525906" w14:paraId="00887380" w14:textId="77777777">
        <w:tc>
          <w:tcPr>
            <w:tcW w:w="1791" w:type="dxa"/>
          </w:tcPr>
          <w:p w14:paraId="69055F4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</w:t>
            </w:r>
          </w:p>
        </w:tc>
        <w:tc>
          <w:tcPr>
            <w:tcW w:w="1145" w:type="dxa"/>
          </w:tcPr>
          <w:p w14:paraId="0E24CEE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4.364</w:t>
            </w:r>
          </w:p>
        </w:tc>
        <w:tc>
          <w:tcPr>
            <w:tcW w:w="1145" w:type="dxa"/>
          </w:tcPr>
          <w:p w14:paraId="35216E6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0.422</w:t>
            </w:r>
          </w:p>
        </w:tc>
        <w:tc>
          <w:tcPr>
            <w:tcW w:w="1145" w:type="dxa"/>
          </w:tcPr>
          <w:p w14:paraId="5E94FEA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0.533</w:t>
            </w:r>
          </w:p>
        </w:tc>
        <w:tc>
          <w:tcPr>
            <w:tcW w:w="1145" w:type="dxa"/>
          </w:tcPr>
          <w:p w14:paraId="14FAC82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0.502</w:t>
            </w:r>
          </w:p>
        </w:tc>
        <w:tc>
          <w:tcPr>
            <w:tcW w:w="1056" w:type="dxa"/>
          </w:tcPr>
          <w:p w14:paraId="73DC63F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0.403</w:t>
            </w:r>
          </w:p>
        </w:tc>
        <w:tc>
          <w:tcPr>
            <w:tcW w:w="1145" w:type="dxa"/>
          </w:tcPr>
          <w:p w14:paraId="68F2F91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0.633</w:t>
            </w:r>
          </w:p>
        </w:tc>
        <w:tc>
          <w:tcPr>
            <w:tcW w:w="1056" w:type="dxa"/>
          </w:tcPr>
          <w:p w14:paraId="4C4B51A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6.114</w:t>
            </w:r>
          </w:p>
        </w:tc>
      </w:tr>
      <w:tr w:rsidR="00515530" w:rsidRPr="00525906" w14:paraId="14B61E4A" w14:textId="77777777">
        <w:tc>
          <w:tcPr>
            <w:tcW w:w="1791" w:type="dxa"/>
          </w:tcPr>
          <w:p w14:paraId="0DC3A45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</w:t>
            </w:r>
          </w:p>
        </w:tc>
        <w:tc>
          <w:tcPr>
            <w:tcW w:w="1145" w:type="dxa"/>
          </w:tcPr>
          <w:p w14:paraId="2584188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4.003</w:t>
            </w:r>
          </w:p>
        </w:tc>
        <w:tc>
          <w:tcPr>
            <w:tcW w:w="1145" w:type="dxa"/>
          </w:tcPr>
          <w:p w14:paraId="57AD317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0.561</w:t>
            </w:r>
          </w:p>
        </w:tc>
        <w:tc>
          <w:tcPr>
            <w:tcW w:w="1145" w:type="dxa"/>
          </w:tcPr>
          <w:p w14:paraId="2A4EA81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0.449</w:t>
            </w:r>
          </w:p>
        </w:tc>
        <w:tc>
          <w:tcPr>
            <w:tcW w:w="1145" w:type="dxa"/>
          </w:tcPr>
          <w:p w14:paraId="26922E1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0.481</w:t>
            </w:r>
          </w:p>
        </w:tc>
        <w:tc>
          <w:tcPr>
            <w:tcW w:w="1056" w:type="dxa"/>
          </w:tcPr>
          <w:p w14:paraId="50FF6F7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0.399</w:t>
            </w:r>
          </w:p>
        </w:tc>
        <w:tc>
          <w:tcPr>
            <w:tcW w:w="1145" w:type="dxa"/>
          </w:tcPr>
          <w:p w14:paraId="72630D4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0.395</w:t>
            </w:r>
          </w:p>
        </w:tc>
        <w:tc>
          <w:tcPr>
            <w:tcW w:w="1056" w:type="dxa"/>
          </w:tcPr>
          <w:p w14:paraId="5D0144B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5.229</w:t>
            </w:r>
          </w:p>
        </w:tc>
      </w:tr>
      <w:tr w:rsidR="00515530" w:rsidRPr="00525906" w14:paraId="54BFA2E9" w14:textId="77777777">
        <w:tc>
          <w:tcPr>
            <w:tcW w:w="1791" w:type="dxa"/>
          </w:tcPr>
          <w:p w14:paraId="29B4AF6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</w:t>
            </w:r>
          </w:p>
        </w:tc>
        <w:tc>
          <w:tcPr>
            <w:tcW w:w="1145" w:type="dxa"/>
          </w:tcPr>
          <w:p w14:paraId="13B92CC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5.197</w:t>
            </w:r>
          </w:p>
        </w:tc>
        <w:tc>
          <w:tcPr>
            <w:tcW w:w="1145" w:type="dxa"/>
          </w:tcPr>
          <w:p w14:paraId="41F7908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0.420 </w:t>
            </w:r>
          </w:p>
        </w:tc>
        <w:tc>
          <w:tcPr>
            <w:tcW w:w="1145" w:type="dxa"/>
          </w:tcPr>
          <w:p w14:paraId="51707AC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0.407</w:t>
            </w:r>
          </w:p>
        </w:tc>
        <w:tc>
          <w:tcPr>
            <w:tcW w:w="1145" w:type="dxa"/>
          </w:tcPr>
          <w:p w14:paraId="63225E0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0.803</w:t>
            </w:r>
          </w:p>
        </w:tc>
        <w:tc>
          <w:tcPr>
            <w:tcW w:w="1056" w:type="dxa"/>
          </w:tcPr>
          <w:p w14:paraId="387D6465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0.653</w:t>
            </w:r>
          </w:p>
        </w:tc>
        <w:tc>
          <w:tcPr>
            <w:tcW w:w="1145" w:type="dxa"/>
          </w:tcPr>
          <w:p w14:paraId="3D813F3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0.457</w:t>
            </w:r>
          </w:p>
        </w:tc>
        <w:tc>
          <w:tcPr>
            <w:tcW w:w="1056" w:type="dxa"/>
          </w:tcPr>
          <w:p w14:paraId="226340F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4.021</w:t>
            </w:r>
          </w:p>
        </w:tc>
      </w:tr>
      <w:tr w:rsidR="00515530" w:rsidRPr="00525906" w14:paraId="122531A1" w14:textId="77777777">
        <w:tc>
          <w:tcPr>
            <w:tcW w:w="1791" w:type="dxa"/>
          </w:tcPr>
          <w:p w14:paraId="56D9AF6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7</w:t>
            </w:r>
          </w:p>
        </w:tc>
        <w:tc>
          <w:tcPr>
            <w:tcW w:w="1145" w:type="dxa"/>
          </w:tcPr>
          <w:p w14:paraId="782B6F7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6.908</w:t>
            </w:r>
          </w:p>
        </w:tc>
        <w:tc>
          <w:tcPr>
            <w:tcW w:w="1145" w:type="dxa"/>
          </w:tcPr>
          <w:p w14:paraId="3561038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0.530 </w:t>
            </w:r>
          </w:p>
        </w:tc>
        <w:tc>
          <w:tcPr>
            <w:tcW w:w="1145" w:type="dxa"/>
          </w:tcPr>
          <w:p w14:paraId="65D101E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0.439</w:t>
            </w:r>
          </w:p>
        </w:tc>
        <w:tc>
          <w:tcPr>
            <w:tcW w:w="1145" w:type="dxa"/>
          </w:tcPr>
          <w:p w14:paraId="1E43973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0.539</w:t>
            </w:r>
          </w:p>
        </w:tc>
        <w:tc>
          <w:tcPr>
            <w:tcW w:w="1056" w:type="dxa"/>
          </w:tcPr>
          <w:p w14:paraId="220C388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0.419 </w:t>
            </w:r>
          </w:p>
        </w:tc>
        <w:tc>
          <w:tcPr>
            <w:tcW w:w="1145" w:type="dxa"/>
          </w:tcPr>
          <w:p w14:paraId="49E2357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0.392</w:t>
            </w:r>
          </w:p>
        </w:tc>
        <w:tc>
          <w:tcPr>
            <w:tcW w:w="1056" w:type="dxa"/>
          </w:tcPr>
          <w:p w14:paraId="0629F19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4.865 </w:t>
            </w:r>
          </w:p>
        </w:tc>
      </w:tr>
      <w:tr w:rsidR="00515530" w:rsidRPr="00525906" w14:paraId="2B6ACC58" w14:textId="77777777">
        <w:tc>
          <w:tcPr>
            <w:tcW w:w="1791" w:type="dxa"/>
          </w:tcPr>
          <w:p w14:paraId="37ED9AD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8</w:t>
            </w:r>
          </w:p>
        </w:tc>
        <w:tc>
          <w:tcPr>
            <w:tcW w:w="1145" w:type="dxa"/>
          </w:tcPr>
          <w:p w14:paraId="3159400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4.151</w:t>
            </w:r>
          </w:p>
        </w:tc>
        <w:tc>
          <w:tcPr>
            <w:tcW w:w="1145" w:type="dxa"/>
          </w:tcPr>
          <w:p w14:paraId="47F95EC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1.086</w:t>
            </w:r>
          </w:p>
        </w:tc>
        <w:tc>
          <w:tcPr>
            <w:tcW w:w="1145" w:type="dxa"/>
          </w:tcPr>
          <w:p w14:paraId="44B5A7C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0.533</w:t>
            </w:r>
          </w:p>
        </w:tc>
        <w:tc>
          <w:tcPr>
            <w:tcW w:w="1145" w:type="dxa"/>
          </w:tcPr>
          <w:p w14:paraId="07F31D1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0.542</w:t>
            </w:r>
          </w:p>
        </w:tc>
        <w:tc>
          <w:tcPr>
            <w:tcW w:w="1056" w:type="dxa"/>
          </w:tcPr>
          <w:p w14:paraId="14AFEF5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0.396</w:t>
            </w:r>
          </w:p>
        </w:tc>
        <w:tc>
          <w:tcPr>
            <w:tcW w:w="1145" w:type="dxa"/>
          </w:tcPr>
          <w:p w14:paraId="3C7DE3B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0.442</w:t>
            </w:r>
          </w:p>
        </w:tc>
        <w:tc>
          <w:tcPr>
            <w:tcW w:w="1056" w:type="dxa"/>
          </w:tcPr>
          <w:p w14:paraId="449536F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4.889</w:t>
            </w:r>
          </w:p>
        </w:tc>
      </w:tr>
      <w:tr w:rsidR="00515530" w:rsidRPr="00525906" w14:paraId="303DC0A4" w14:textId="77777777">
        <w:tc>
          <w:tcPr>
            <w:tcW w:w="1791" w:type="dxa"/>
          </w:tcPr>
          <w:p w14:paraId="3B2E164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9</w:t>
            </w:r>
          </w:p>
        </w:tc>
        <w:tc>
          <w:tcPr>
            <w:tcW w:w="1145" w:type="dxa"/>
          </w:tcPr>
          <w:p w14:paraId="721A42A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3.958</w:t>
            </w:r>
          </w:p>
        </w:tc>
        <w:tc>
          <w:tcPr>
            <w:tcW w:w="1145" w:type="dxa"/>
          </w:tcPr>
          <w:p w14:paraId="747B700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0.420 </w:t>
            </w:r>
          </w:p>
        </w:tc>
        <w:tc>
          <w:tcPr>
            <w:tcW w:w="1145" w:type="dxa"/>
          </w:tcPr>
          <w:p w14:paraId="3E85D6D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0.460 </w:t>
            </w:r>
          </w:p>
        </w:tc>
        <w:tc>
          <w:tcPr>
            <w:tcW w:w="1145" w:type="dxa"/>
          </w:tcPr>
          <w:p w14:paraId="2F8F102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0.499</w:t>
            </w:r>
          </w:p>
        </w:tc>
        <w:tc>
          <w:tcPr>
            <w:tcW w:w="1056" w:type="dxa"/>
          </w:tcPr>
          <w:p w14:paraId="1E6A93A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0.425</w:t>
            </w:r>
          </w:p>
        </w:tc>
        <w:tc>
          <w:tcPr>
            <w:tcW w:w="1145" w:type="dxa"/>
          </w:tcPr>
          <w:p w14:paraId="79AF93C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0.409</w:t>
            </w:r>
          </w:p>
        </w:tc>
        <w:tc>
          <w:tcPr>
            <w:tcW w:w="1056" w:type="dxa"/>
          </w:tcPr>
          <w:p w14:paraId="5FC5543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7.129</w:t>
            </w:r>
          </w:p>
        </w:tc>
      </w:tr>
      <w:tr w:rsidR="00515530" w:rsidRPr="00525906" w14:paraId="5F64F602" w14:textId="77777777">
        <w:tc>
          <w:tcPr>
            <w:tcW w:w="1791" w:type="dxa"/>
          </w:tcPr>
          <w:p w14:paraId="4C141F8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10</w:t>
            </w:r>
          </w:p>
        </w:tc>
        <w:tc>
          <w:tcPr>
            <w:tcW w:w="1145" w:type="dxa"/>
          </w:tcPr>
          <w:p w14:paraId="3B0B6B7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4.120 </w:t>
            </w:r>
          </w:p>
        </w:tc>
        <w:tc>
          <w:tcPr>
            <w:tcW w:w="1145" w:type="dxa"/>
          </w:tcPr>
          <w:p w14:paraId="4026AF1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0.464</w:t>
            </w:r>
          </w:p>
        </w:tc>
        <w:tc>
          <w:tcPr>
            <w:tcW w:w="1145" w:type="dxa"/>
          </w:tcPr>
          <w:p w14:paraId="2718C12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0.451</w:t>
            </w:r>
          </w:p>
        </w:tc>
        <w:tc>
          <w:tcPr>
            <w:tcW w:w="1145" w:type="dxa"/>
          </w:tcPr>
          <w:p w14:paraId="7BB7CCC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0.495</w:t>
            </w:r>
          </w:p>
        </w:tc>
        <w:tc>
          <w:tcPr>
            <w:tcW w:w="1056" w:type="dxa"/>
          </w:tcPr>
          <w:p w14:paraId="55383B5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0.444</w:t>
            </w:r>
          </w:p>
        </w:tc>
        <w:tc>
          <w:tcPr>
            <w:tcW w:w="1145" w:type="dxa"/>
          </w:tcPr>
          <w:p w14:paraId="694A8B3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0.396</w:t>
            </w:r>
          </w:p>
        </w:tc>
        <w:tc>
          <w:tcPr>
            <w:tcW w:w="1056" w:type="dxa"/>
          </w:tcPr>
          <w:p w14:paraId="6BCAD54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4.181</w:t>
            </w:r>
          </w:p>
        </w:tc>
      </w:tr>
      <w:tr w:rsidR="00515530" w:rsidRPr="00525906" w14:paraId="6BD3078E" w14:textId="77777777">
        <w:tc>
          <w:tcPr>
            <w:tcW w:w="1791" w:type="dxa"/>
          </w:tcPr>
          <w:p w14:paraId="3F3E964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11</w:t>
            </w:r>
          </w:p>
        </w:tc>
        <w:tc>
          <w:tcPr>
            <w:tcW w:w="1145" w:type="dxa"/>
          </w:tcPr>
          <w:p w14:paraId="5F16E1D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4.463</w:t>
            </w:r>
          </w:p>
        </w:tc>
        <w:tc>
          <w:tcPr>
            <w:tcW w:w="1145" w:type="dxa"/>
          </w:tcPr>
          <w:p w14:paraId="0BE24DE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0.373</w:t>
            </w:r>
          </w:p>
        </w:tc>
        <w:tc>
          <w:tcPr>
            <w:tcW w:w="1145" w:type="dxa"/>
          </w:tcPr>
          <w:p w14:paraId="03D40A4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0.457</w:t>
            </w:r>
          </w:p>
        </w:tc>
        <w:tc>
          <w:tcPr>
            <w:tcW w:w="1145" w:type="dxa"/>
          </w:tcPr>
          <w:p w14:paraId="789B6B2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1.055</w:t>
            </w:r>
          </w:p>
        </w:tc>
        <w:tc>
          <w:tcPr>
            <w:tcW w:w="1056" w:type="dxa"/>
          </w:tcPr>
          <w:p w14:paraId="7D6AD92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0.432</w:t>
            </w:r>
          </w:p>
        </w:tc>
        <w:tc>
          <w:tcPr>
            <w:tcW w:w="1145" w:type="dxa"/>
          </w:tcPr>
          <w:p w14:paraId="0719EF0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0.408 </w:t>
            </w:r>
          </w:p>
        </w:tc>
        <w:tc>
          <w:tcPr>
            <w:tcW w:w="1056" w:type="dxa"/>
          </w:tcPr>
          <w:p w14:paraId="08F2F5F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4.515</w:t>
            </w:r>
          </w:p>
        </w:tc>
      </w:tr>
      <w:tr w:rsidR="00515530" w:rsidRPr="00525906" w14:paraId="71B746EF" w14:textId="77777777">
        <w:tc>
          <w:tcPr>
            <w:tcW w:w="1791" w:type="dxa"/>
          </w:tcPr>
          <w:p w14:paraId="19D5B1F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12</w:t>
            </w:r>
          </w:p>
        </w:tc>
        <w:tc>
          <w:tcPr>
            <w:tcW w:w="1145" w:type="dxa"/>
          </w:tcPr>
          <w:p w14:paraId="361959C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6.989</w:t>
            </w:r>
          </w:p>
        </w:tc>
        <w:tc>
          <w:tcPr>
            <w:tcW w:w="1145" w:type="dxa"/>
          </w:tcPr>
          <w:p w14:paraId="0595E33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0.444</w:t>
            </w:r>
          </w:p>
        </w:tc>
        <w:tc>
          <w:tcPr>
            <w:tcW w:w="1145" w:type="dxa"/>
          </w:tcPr>
          <w:p w14:paraId="623B5A9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0.416</w:t>
            </w:r>
          </w:p>
        </w:tc>
        <w:tc>
          <w:tcPr>
            <w:tcW w:w="1145" w:type="dxa"/>
          </w:tcPr>
          <w:p w14:paraId="1A10803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0.515</w:t>
            </w:r>
          </w:p>
        </w:tc>
        <w:tc>
          <w:tcPr>
            <w:tcW w:w="1056" w:type="dxa"/>
          </w:tcPr>
          <w:p w14:paraId="0612D05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0.548</w:t>
            </w:r>
          </w:p>
        </w:tc>
        <w:tc>
          <w:tcPr>
            <w:tcW w:w="1145" w:type="dxa"/>
          </w:tcPr>
          <w:p w14:paraId="1AD03D3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0.442</w:t>
            </w:r>
          </w:p>
        </w:tc>
        <w:tc>
          <w:tcPr>
            <w:tcW w:w="1056" w:type="dxa"/>
          </w:tcPr>
          <w:p w14:paraId="41C9B1D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4.166</w:t>
            </w:r>
          </w:p>
        </w:tc>
      </w:tr>
      <w:tr w:rsidR="00515530" w:rsidRPr="00525906" w14:paraId="30EE3128" w14:textId="77777777">
        <w:tc>
          <w:tcPr>
            <w:tcW w:w="1791" w:type="dxa"/>
          </w:tcPr>
          <w:p w14:paraId="1F293E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13</w:t>
            </w:r>
          </w:p>
        </w:tc>
        <w:tc>
          <w:tcPr>
            <w:tcW w:w="1145" w:type="dxa"/>
          </w:tcPr>
          <w:p w14:paraId="0C5E018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4.565</w:t>
            </w:r>
          </w:p>
        </w:tc>
        <w:tc>
          <w:tcPr>
            <w:tcW w:w="1145" w:type="dxa"/>
          </w:tcPr>
          <w:p w14:paraId="0D6E407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0.427</w:t>
            </w:r>
          </w:p>
        </w:tc>
        <w:tc>
          <w:tcPr>
            <w:tcW w:w="1145" w:type="dxa"/>
          </w:tcPr>
          <w:p w14:paraId="59ABB83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0.546</w:t>
            </w:r>
          </w:p>
        </w:tc>
        <w:tc>
          <w:tcPr>
            <w:tcW w:w="1145" w:type="dxa"/>
          </w:tcPr>
          <w:p w14:paraId="2BC735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0.563</w:t>
            </w:r>
          </w:p>
        </w:tc>
        <w:tc>
          <w:tcPr>
            <w:tcW w:w="1056" w:type="dxa"/>
          </w:tcPr>
          <w:p w14:paraId="146AC40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0.421</w:t>
            </w:r>
          </w:p>
        </w:tc>
        <w:tc>
          <w:tcPr>
            <w:tcW w:w="1145" w:type="dxa"/>
          </w:tcPr>
          <w:p w14:paraId="5EEFA28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0.403</w:t>
            </w:r>
          </w:p>
        </w:tc>
        <w:tc>
          <w:tcPr>
            <w:tcW w:w="1056" w:type="dxa"/>
          </w:tcPr>
          <w:p w14:paraId="2A3AE84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4.873 </w:t>
            </w:r>
          </w:p>
        </w:tc>
      </w:tr>
      <w:tr w:rsidR="00515530" w:rsidRPr="00525906" w14:paraId="0A1932FF" w14:textId="77777777">
        <w:tc>
          <w:tcPr>
            <w:tcW w:w="1791" w:type="dxa"/>
          </w:tcPr>
          <w:p w14:paraId="3CE08FF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14</w:t>
            </w:r>
          </w:p>
        </w:tc>
        <w:tc>
          <w:tcPr>
            <w:tcW w:w="1145" w:type="dxa"/>
          </w:tcPr>
          <w:p w14:paraId="0DFEE42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4.620 </w:t>
            </w:r>
          </w:p>
        </w:tc>
        <w:tc>
          <w:tcPr>
            <w:tcW w:w="1145" w:type="dxa"/>
          </w:tcPr>
          <w:p w14:paraId="06843AB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0.374</w:t>
            </w:r>
          </w:p>
        </w:tc>
        <w:tc>
          <w:tcPr>
            <w:tcW w:w="1145" w:type="dxa"/>
          </w:tcPr>
          <w:p w14:paraId="19CE147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0.609</w:t>
            </w:r>
          </w:p>
        </w:tc>
        <w:tc>
          <w:tcPr>
            <w:tcW w:w="1145" w:type="dxa"/>
          </w:tcPr>
          <w:p w14:paraId="11F3EEB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0.559</w:t>
            </w:r>
          </w:p>
        </w:tc>
        <w:tc>
          <w:tcPr>
            <w:tcW w:w="1056" w:type="dxa"/>
          </w:tcPr>
          <w:p w14:paraId="561A12B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0.412</w:t>
            </w:r>
          </w:p>
        </w:tc>
        <w:tc>
          <w:tcPr>
            <w:tcW w:w="1145" w:type="dxa"/>
          </w:tcPr>
          <w:p w14:paraId="414CB25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0.462</w:t>
            </w:r>
          </w:p>
        </w:tc>
        <w:tc>
          <w:tcPr>
            <w:tcW w:w="1056" w:type="dxa"/>
          </w:tcPr>
          <w:p w14:paraId="3662DF3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4.430 </w:t>
            </w:r>
          </w:p>
        </w:tc>
      </w:tr>
      <w:tr w:rsidR="00515530" w:rsidRPr="00525906" w14:paraId="2F1D4030" w14:textId="77777777">
        <w:tc>
          <w:tcPr>
            <w:tcW w:w="1791" w:type="dxa"/>
          </w:tcPr>
          <w:p w14:paraId="03C60C1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15</w:t>
            </w:r>
          </w:p>
        </w:tc>
        <w:tc>
          <w:tcPr>
            <w:tcW w:w="1145" w:type="dxa"/>
          </w:tcPr>
          <w:p w14:paraId="5FCADC0B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3.964</w:t>
            </w:r>
          </w:p>
        </w:tc>
        <w:tc>
          <w:tcPr>
            <w:tcW w:w="1145" w:type="dxa"/>
          </w:tcPr>
          <w:p w14:paraId="04687E5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0.573</w:t>
            </w:r>
          </w:p>
        </w:tc>
        <w:tc>
          <w:tcPr>
            <w:tcW w:w="1145" w:type="dxa"/>
          </w:tcPr>
          <w:p w14:paraId="37C3C27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0.461</w:t>
            </w:r>
          </w:p>
        </w:tc>
        <w:tc>
          <w:tcPr>
            <w:tcW w:w="1145" w:type="dxa"/>
          </w:tcPr>
          <w:p w14:paraId="6C0860E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0.529</w:t>
            </w:r>
          </w:p>
        </w:tc>
        <w:tc>
          <w:tcPr>
            <w:tcW w:w="1056" w:type="dxa"/>
          </w:tcPr>
          <w:p w14:paraId="1879E8D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0.410 </w:t>
            </w:r>
          </w:p>
        </w:tc>
        <w:tc>
          <w:tcPr>
            <w:tcW w:w="1145" w:type="dxa"/>
          </w:tcPr>
          <w:p w14:paraId="17E73EA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0.511</w:t>
            </w:r>
          </w:p>
        </w:tc>
        <w:tc>
          <w:tcPr>
            <w:tcW w:w="1056" w:type="dxa"/>
          </w:tcPr>
          <w:p w14:paraId="1D5A5FE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4.894</w:t>
            </w:r>
          </w:p>
        </w:tc>
      </w:tr>
      <w:tr w:rsidR="00515530" w:rsidRPr="00525906" w14:paraId="2CDE8786" w14:textId="77777777">
        <w:tc>
          <w:tcPr>
            <w:tcW w:w="1791" w:type="dxa"/>
          </w:tcPr>
          <w:p w14:paraId="1034382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16</w:t>
            </w:r>
          </w:p>
        </w:tc>
        <w:tc>
          <w:tcPr>
            <w:tcW w:w="1145" w:type="dxa"/>
          </w:tcPr>
          <w:p w14:paraId="3E5BB57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4.303</w:t>
            </w:r>
          </w:p>
        </w:tc>
        <w:tc>
          <w:tcPr>
            <w:tcW w:w="1145" w:type="dxa"/>
          </w:tcPr>
          <w:p w14:paraId="5F4C988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0.383</w:t>
            </w:r>
          </w:p>
        </w:tc>
        <w:tc>
          <w:tcPr>
            <w:tcW w:w="1145" w:type="dxa"/>
          </w:tcPr>
          <w:p w14:paraId="1883484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0.412 </w:t>
            </w:r>
          </w:p>
        </w:tc>
        <w:tc>
          <w:tcPr>
            <w:tcW w:w="1145" w:type="dxa"/>
          </w:tcPr>
          <w:p w14:paraId="7F78CD9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0.846 </w:t>
            </w:r>
          </w:p>
        </w:tc>
        <w:tc>
          <w:tcPr>
            <w:tcW w:w="1056" w:type="dxa"/>
          </w:tcPr>
          <w:p w14:paraId="5873249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0.411</w:t>
            </w:r>
          </w:p>
        </w:tc>
        <w:tc>
          <w:tcPr>
            <w:tcW w:w="1145" w:type="dxa"/>
          </w:tcPr>
          <w:p w14:paraId="544FAADE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0.394</w:t>
            </w:r>
          </w:p>
        </w:tc>
        <w:tc>
          <w:tcPr>
            <w:tcW w:w="1056" w:type="dxa"/>
          </w:tcPr>
          <w:p w14:paraId="0F5AE3B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4.124</w:t>
            </w:r>
          </w:p>
        </w:tc>
      </w:tr>
      <w:tr w:rsidR="00515530" w:rsidRPr="00525906" w14:paraId="21ECB887" w14:textId="77777777">
        <w:tc>
          <w:tcPr>
            <w:tcW w:w="1791" w:type="dxa"/>
          </w:tcPr>
          <w:p w14:paraId="7001E15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17</w:t>
            </w:r>
          </w:p>
        </w:tc>
        <w:tc>
          <w:tcPr>
            <w:tcW w:w="1145" w:type="dxa"/>
          </w:tcPr>
          <w:p w14:paraId="132DBEC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4.323</w:t>
            </w:r>
          </w:p>
        </w:tc>
        <w:tc>
          <w:tcPr>
            <w:tcW w:w="1145" w:type="dxa"/>
          </w:tcPr>
          <w:p w14:paraId="5CFC0CB0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0.408</w:t>
            </w:r>
          </w:p>
        </w:tc>
        <w:tc>
          <w:tcPr>
            <w:tcW w:w="1145" w:type="dxa"/>
          </w:tcPr>
          <w:p w14:paraId="4C7FB19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0.420 </w:t>
            </w:r>
          </w:p>
        </w:tc>
        <w:tc>
          <w:tcPr>
            <w:tcW w:w="1145" w:type="dxa"/>
          </w:tcPr>
          <w:p w14:paraId="59CC34F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0.495</w:t>
            </w:r>
          </w:p>
        </w:tc>
        <w:tc>
          <w:tcPr>
            <w:tcW w:w="1056" w:type="dxa"/>
          </w:tcPr>
          <w:p w14:paraId="0A19868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0.419</w:t>
            </w:r>
          </w:p>
        </w:tc>
        <w:tc>
          <w:tcPr>
            <w:tcW w:w="1145" w:type="dxa"/>
          </w:tcPr>
          <w:p w14:paraId="104BDBB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0.414</w:t>
            </w:r>
          </w:p>
        </w:tc>
        <w:tc>
          <w:tcPr>
            <w:tcW w:w="1056" w:type="dxa"/>
          </w:tcPr>
          <w:p w14:paraId="4938C50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4.764</w:t>
            </w:r>
          </w:p>
        </w:tc>
      </w:tr>
      <w:tr w:rsidR="00515530" w:rsidRPr="00525906" w14:paraId="63992D22" w14:textId="77777777">
        <w:tc>
          <w:tcPr>
            <w:tcW w:w="1791" w:type="dxa"/>
          </w:tcPr>
          <w:p w14:paraId="116FD1F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18</w:t>
            </w:r>
          </w:p>
        </w:tc>
        <w:tc>
          <w:tcPr>
            <w:tcW w:w="1145" w:type="dxa"/>
          </w:tcPr>
          <w:p w14:paraId="09D77A3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5.279</w:t>
            </w:r>
          </w:p>
        </w:tc>
        <w:tc>
          <w:tcPr>
            <w:tcW w:w="1145" w:type="dxa"/>
          </w:tcPr>
          <w:p w14:paraId="2A77E59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0.387</w:t>
            </w:r>
          </w:p>
        </w:tc>
        <w:tc>
          <w:tcPr>
            <w:tcW w:w="1145" w:type="dxa"/>
          </w:tcPr>
          <w:p w14:paraId="54AEF3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0.424</w:t>
            </w:r>
          </w:p>
        </w:tc>
        <w:tc>
          <w:tcPr>
            <w:tcW w:w="1145" w:type="dxa"/>
          </w:tcPr>
          <w:p w14:paraId="56B59BB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0.593</w:t>
            </w:r>
          </w:p>
        </w:tc>
        <w:tc>
          <w:tcPr>
            <w:tcW w:w="1056" w:type="dxa"/>
          </w:tcPr>
          <w:p w14:paraId="102466D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0.619</w:t>
            </w:r>
          </w:p>
        </w:tc>
        <w:tc>
          <w:tcPr>
            <w:tcW w:w="1145" w:type="dxa"/>
          </w:tcPr>
          <w:p w14:paraId="5F8952D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0.396</w:t>
            </w:r>
          </w:p>
        </w:tc>
        <w:tc>
          <w:tcPr>
            <w:tcW w:w="1056" w:type="dxa"/>
          </w:tcPr>
          <w:p w14:paraId="323CDA8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4.268 </w:t>
            </w:r>
          </w:p>
        </w:tc>
      </w:tr>
      <w:tr w:rsidR="00515530" w:rsidRPr="00525906" w14:paraId="7AA2A49C" w14:textId="77777777">
        <w:tc>
          <w:tcPr>
            <w:tcW w:w="1791" w:type="dxa"/>
          </w:tcPr>
          <w:p w14:paraId="0665705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19</w:t>
            </w:r>
          </w:p>
        </w:tc>
        <w:tc>
          <w:tcPr>
            <w:tcW w:w="1145" w:type="dxa"/>
          </w:tcPr>
          <w:p w14:paraId="7C94285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3.961</w:t>
            </w:r>
          </w:p>
        </w:tc>
        <w:tc>
          <w:tcPr>
            <w:tcW w:w="1145" w:type="dxa"/>
          </w:tcPr>
          <w:p w14:paraId="5ADBED1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0.555</w:t>
            </w:r>
          </w:p>
        </w:tc>
        <w:tc>
          <w:tcPr>
            <w:tcW w:w="1145" w:type="dxa"/>
          </w:tcPr>
          <w:p w14:paraId="4224603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0.798</w:t>
            </w:r>
          </w:p>
        </w:tc>
        <w:tc>
          <w:tcPr>
            <w:tcW w:w="1145" w:type="dxa"/>
          </w:tcPr>
          <w:p w14:paraId="088B8F99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0.553</w:t>
            </w:r>
          </w:p>
        </w:tc>
        <w:tc>
          <w:tcPr>
            <w:tcW w:w="1056" w:type="dxa"/>
          </w:tcPr>
          <w:p w14:paraId="6D1098D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0.434</w:t>
            </w:r>
          </w:p>
        </w:tc>
        <w:tc>
          <w:tcPr>
            <w:tcW w:w="1145" w:type="dxa"/>
          </w:tcPr>
          <w:p w14:paraId="30C4CCD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0.412</w:t>
            </w:r>
          </w:p>
        </w:tc>
        <w:tc>
          <w:tcPr>
            <w:tcW w:w="1056" w:type="dxa"/>
          </w:tcPr>
          <w:p w14:paraId="08F358C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4.184 </w:t>
            </w:r>
          </w:p>
        </w:tc>
      </w:tr>
      <w:tr w:rsidR="00515530" w:rsidRPr="00525906" w14:paraId="0B193CE7" w14:textId="77777777">
        <w:tc>
          <w:tcPr>
            <w:tcW w:w="1791" w:type="dxa"/>
          </w:tcPr>
          <w:p w14:paraId="4C91E35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20</w:t>
            </w:r>
          </w:p>
        </w:tc>
        <w:tc>
          <w:tcPr>
            <w:tcW w:w="1145" w:type="dxa"/>
          </w:tcPr>
          <w:p w14:paraId="13CB656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4.449</w:t>
            </w:r>
          </w:p>
        </w:tc>
        <w:tc>
          <w:tcPr>
            <w:tcW w:w="1145" w:type="dxa"/>
          </w:tcPr>
          <w:p w14:paraId="7CFD463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0.541</w:t>
            </w:r>
          </w:p>
        </w:tc>
        <w:tc>
          <w:tcPr>
            <w:tcW w:w="1145" w:type="dxa"/>
          </w:tcPr>
          <w:p w14:paraId="1B7B1E6C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0.407</w:t>
            </w:r>
          </w:p>
        </w:tc>
        <w:tc>
          <w:tcPr>
            <w:tcW w:w="1145" w:type="dxa"/>
          </w:tcPr>
          <w:p w14:paraId="5D4ACD8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0.564</w:t>
            </w:r>
          </w:p>
        </w:tc>
        <w:tc>
          <w:tcPr>
            <w:tcW w:w="1056" w:type="dxa"/>
          </w:tcPr>
          <w:p w14:paraId="19BAB78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 xml:space="preserve">0.440 </w:t>
            </w:r>
          </w:p>
        </w:tc>
        <w:tc>
          <w:tcPr>
            <w:tcW w:w="1145" w:type="dxa"/>
          </w:tcPr>
          <w:p w14:paraId="2B1EFAC7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0.404</w:t>
            </w:r>
          </w:p>
        </w:tc>
        <w:tc>
          <w:tcPr>
            <w:tcW w:w="1056" w:type="dxa"/>
          </w:tcPr>
          <w:p w14:paraId="5E87642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4.234</w:t>
            </w:r>
          </w:p>
        </w:tc>
      </w:tr>
      <w:tr w:rsidR="00515530" w:rsidRPr="00525906" w14:paraId="4E86A7A6" w14:textId="77777777">
        <w:tc>
          <w:tcPr>
            <w:tcW w:w="1791" w:type="dxa"/>
          </w:tcPr>
          <w:p w14:paraId="62422782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Среднее Значение</w:t>
            </w:r>
          </w:p>
        </w:tc>
        <w:tc>
          <w:tcPr>
            <w:tcW w:w="1145" w:type="dxa"/>
          </w:tcPr>
          <w:p w14:paraId="1EF28BE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4.699</w:t>
            </w:r>
          </w:p>
        </w:tc>
        <w:tc>
          <w:tcPr>
            <w:tcW w:w="1145" w:type="dxa"/>
          </w:tcPr>
          <w:p w14:paraId="59EE096A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0.525</w:t>
            </w:r>
          </w:p>
        </w:tc>
        <w:tc>
          <w:tcPr>
            <w:tcW w:w="1145" w:type="dxa"/>
          </w:tcPr>
          <w:p w14:paraId="1BEC01F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0.561</w:t>
            </w:r>
          </w:p>
        </w:tc>
        <w:tc>
          <w:tcPr>
            <w:tcW w:w="1145" w:type="dxa"/>
          </w:tcPr>
          <w:p w14:paraId="481383F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0.789</w:t>
            </w:r>
          </w:p>
        </w:tc>
        <w:tc>
          <w:tcPr>
            <w:tcW w:w="1056" w:type="dxa"/>
          </w:tcPr>
          <w:p w14:paraId="2FBA9FE1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0.462</w:t>
            </w:r>
          </w:p>
        </w:tc>
        <w:tc>
          <w:tcPr>
            <w:tcW w:w="1145" w:type="dxa"/>
          </w:tcPr>
          <w:p w14:paraId="25944BF6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0.511</w:t>
            </w:r>
          </w:p>
        </w:tc>
        <w:tc>
          <w:tcPr>
            <w:tcW w:w="1056" w:type="dxa"/>
          </w:tcPr>
          <w:p w14:paraId="4532F24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4.928</w:t>
            </w:r>
          </w:p>
        </w:tc>
      </w:tr>
      <w:tr w:rsidR="00515530" w:rsidRPr="00525906" w14:paraId="2BDB3B5A" w14:textId="77777777">
        <w:tc>
          <w:tcPr>
            <w:tcW w:w="1791" w:type="dxa"/>
          </w:tcPr>
          <w:p w14:paraId="1EDA7B2D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Среднеквадратичное</w:t>
            </w:r>
          </w:p>
        </w:tc>
        <w:tc>
          <w:tcPr>
            <w:tcW w:w="1145" w:type="dxa"/>
          </w:tcPr>
          <w:p w14:paraId="3EB4281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0.871</w:t>
            </w:r>
          </w:p>
        </w:tc>
        <w:tc>
          <w:tcPr>
            <w:tcW w:w="1145" w:type="dxa"/>
          </w:tcPr>
          <w:p w14:paraId="2072E3C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0.209</w:t>
            </w:r>
          </w:p>
        </w:tc>
        <w:tc>
          <w:tcPr>
            <w:tcW w:w="1145" w:type="dxa"/>
          </w:tcPr>
          <w:p w14:paraId="729938EF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0.322</w:t>
            </w:r>
          </w:p>
        </w:tc>
        <w:tc>
          <w:tcPr>
            <w:tcW w:w="1145" w:type="dxa"/>
          </w:tcPr>
          <w:p w14:paraId="7B2A1B63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0.833</w:t>
            </w:r>
          </w:p>
        </w:tc>
        <w:tc>
          <w:tcPr>
            <w:tcW w:w="1056" w:type="dxa"/>
          </w:tcPr>
          <w:p w14:paraId="19699AD4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0.091</w:t>
            </w:r>
          </w:p>
        </w:tc>
        <w:tc>
          <w:tcPr>
            <w:tcW w:w="1145" w:type="dxa"/>
          </w:tcPr>
          <w:p w14:paraId="0365863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0.346</w:t>
            </w:r>
          </w:p>
        </w:tc>
        <w:tc>
          <w:tcPr>
            <w:tcW w:w="1056" w:type="dxa"/>
          </w:tcPr>
          <w:p w14:paraId="68DAC598" w14:textId="77777777" w:rsidR="00515530" w:rsidRPr="00525906" w:rsidRDefault="003E4D4E">
            <w:pPr>
              <w:rPr>
                <w:sz w:val="24"/>
              </w:rPr>
            </w:pPr>
            <w:r w:rsidRPr="00525906">
              <w:rPr>
                <w:sz w:val="24"/>
              </w:rPr>
              <w:t>0.955</w:t>
            </w:r>
          </w:p>
        </w:tc>
      </w:tr>
    </w:tbl>
    <w:p w14:paraId="1480AB16" w14:textId="77777777" w:rsidR="00515530" w:rsidRPr="00525906" w:rsidRDefault="00515530">
      <w:pPr>
        <w:pStyle w:val="71"/>
        <w:jc w:val="left"/>
      </w:pPr>
    </w:p>
    <w:p w14:paraId="27303818" w14:textId="77777777" w:rsidR="00515530" w:rsidRPr="00525906" w:rsidRDefault="003E4D4E">
      <w:pPr>
        <w:pStyle w:val="71"/>
        <w:rPr>
          <w:sz w:val="28"/>
          <w:szCs w:val="28"/>
        </w:rPr>
      </w:pPr>
      <w:r w:rsidRPr="00525906">
        <w:rPr>
          <w:rFonts w:eastAsia="宋体"/>
          <w:noProof/>
        </w:rPr>
        <w:drawing>
          <wp:inline distT="0" distB="0" distL="114300" distR="114300" wp14:anchorId="0FC60DEF" wp14:editId="3C113103">
            <wp:extent cx="5399405" cy="3268345"/>
            <wp:effectExtent l="0" t="0" r="0" b="825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rcRect l="1135" t="1424" r="15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C708" w14:textId="77777777" w:rsidR="00515530" w:rsidRDefault="003E4D4E">
      <w:pPr>
        <w:pStyle w:val="71"/>
      </w:pPr>
      <w:r w:rsidRPr="00525906">
        <w:t>Рис. 2. Среднее время выполнения второго запроса</w:t>
      </w:r>
    </w:p>
    <w:p w14:paraId="473F2FD3" w14:textId="77777777" w:rsidR="005D5389" w:rsidRDefault="005D5389">
      <w:pPr>
        <w:pStyle w:val="71"/>
      </w:pPr>
    </w:p>
    <w:p w14:paraId="186D7A1D" w14:textId="77777777" w:rsidR="005D5389" w:rsidRDefault="005D5389">
      <w:pPr>
        <w:pStyle w:val="71"/>
      </w:pPr>
    </w:p>
    <w:p w14:paraId="5ADB06E5" w14:textId="77777777" w:rsidR="005D5389" w:rsidRDefault="005D5389">
      <w:pPr>
        <w:pStyle w:val="71"/>
      </w:pPr>
    </w:p>
    <w:p w14:paraId="7856FDAD" w14:textId="77777777" w:rsidR="005D5389" w:rsidRDefault="005D5389">
      <w:pPr>
        <w:pStyle w:val="71"/>
      </w:pPr>
    </w:p>
    <w:p w14:paraId="65E6E665" w14:textId="77777777" w:rsidR="005D5389" w:rsidRDefault="005D5389">
      <w:pPr>
        <w:pStyle w:val="71"/>
      </w:pPr>
    </w:p>
    <w:p w14:paraId="5C135330" w14:textId="77777777" w:rsidR="005D5389" w:rsidRDefault="005D5389">
      <w:pPr>
        <w:pStyle w:val="71"/>
      </w:pPr>
    </w:p>
    <w:p w14:paraId="0FC81851" w14:textId="77777777" w:rsidR="005D5389" w:rsidRDefault="005D5389">
      <w:pPr>
        <w:pStyle w:val="71"/>
      </w:pPr>
    </w:p>
    <w:p w14:paraId="529048B1" w14:textId="77777777" w:rsidR="005D5389" w:rsidRDefault="005D5389">
      <w:pPr>
        <w:pStyle w:val="71"/>
      </w:pPr>
    </w:p>
    <w:p w14:paraId="5BBE0935" w14:textId="77777777" w:rsidR="005D5389" w:rsidRDefault="005D5389">
      <w:pPr>
        <w:pStyle w:val="71"/>
      </w:pPr>
    </w:p>
    <w:p w14:paraId="1F78645E" w14:textId="77777777" w:rsidR="005D5389" w:rsidRDefault="005D5389">
      <w:pPr>
        <w:pStyle w:val="71"/>
      </w:pPr>
    </w:p>
    <w:p w14:paraId="68193C4B" w14:textId="77777777" w:rsidR="005D5389" w:rsidRDefault="005D5389">
      <w:pPr>
        <w:pStyle w:val="71"/>
      </w:pPr>
    </w:p>
    <w:p w14:paraId="183DDCC4" w14:textId="77777777" w:rsidR="005D5389" w:rsidRDefault="005D5389">
      <w:pPr>
        <w:pStyle w:val="71"/>
      </w:pPr>
    </w:p>
    <w:p w14:paraId="050C2D26" w14:textId="77777777" w:rsidR="005D5389" w:rsidRDefault="005D5389">
      <w:pPr>
        <w:pStyle w:val="71"/>
      </w:pPr>
    </w:p>
    <w:p w14:paraId="466722DC" w14:textId="77777777" w:rsidR="005D5389" w:rsidRDefault="005D5389">
      <w:pPr>
        <w:pStyle w:val="71"/>
      </w:pPr>
    </w:p>
    <w:p w14:paraId="1DDF944F" w14:textId="77777777" w:rsidR="005D5389" w:rsidRDefault="005D5389">
      <w:pPr>
        <w:pStyle w:val="71"/>
      </w:pPr>
    </w:p>
    <w:p w14:paraId="194C3D2C" w14:textId="77777777" w:rsidR="005D5389" w:rsidRDefault="005D5389">
      <w:pPr>
        <w:pStyle w:val="71"/>
      </w:pPr>
    </w:p>
    <w:p w14:paraId="20E258F3" w14:textId="77777777" w:rsidR="005D5389" w:rsidRDefault="005D5389">
      <w:pPr>
        <w:pStyle w:val="71"/>
      </w:pPr>
    </w:p>
    <w:p w14:paraId="3F48678B" w14:textId="77777777" w:rsidR="005D5389" w:rsidRDefault="005D5389">
      <w:pPr>
        <w:pStyle w:val="71"/>
      </w:pPr>
    </w:p>
    <w:p w14:paraId="31BD9D40" w14:textId="77777777" w:rsidR="005D5389" w:rsidRDefault="005D5389">
      <w:pPr>
        <w:pStyle w:val="71"/>
      </w:pPr>
    </w:p>
    <w:p w14:paraId="5A82799B" w14:textId="77777777" w:rsidR="005D5389" w:rsidRDefault="005D5389">
      <w:pPr>
        <w:pStyle w:val="71"/>
      </w:pPr>
    </w:p>
    <w:p w14:paraId="09CFA249" w14:textId="77777777" w:rsidR="005D5389" w:rsidRDefault="005D5389">
      <w:pPr>
        <w:pStyle w:val="71"/>
      </w:pPr>
    </w:p>
    <w:p w14:paraId="061DCD03" w14:textId="77777777" w:rsidR="005D5389" w:rsidRDefault="005D5389">
      <w:pPr>
        <w:pStyle w:val="71"/>
      </w:pPr>
    </w:p>
    <w:p w14:paraId="0ED49C9B" w14:textId="77777777" w:rsidR="005D5389" w:rsidRDefault="005D5389">
      <w:pPr>
        <w:pStyle w:val="71"/>
      </w:pPr>
    </w:p>
    <w:p w14:paraId="35EE2767" w14:textId="77777777" w:rsidR="005D5389" w:rsidRDefault="005D5389">
      <w:pPr>
        <w:pStyle w:val="71"/>
      </w:pPr>
    </w:p>
    <w:p w14:paraId="21A200AC" w14:textId="77777777" w:rsidR="005D5389" w:rsidRDefault="005D5389">
      <w:pPr>
        <w:pStyle w:val="71"/>
      </w:pPr>
    </w:p>
    <w:p w14:paraId="76A60AF8" w14:textId="77777777" w:rsidR="005D5389" w:rsidRDefault="005D5389">
      <w:pPr>
        <w:pStyle w:val="71"/>
      </w:pPr>
    </w:p>
    <w:p w14:paraId="15276767" w14:textId="77777777" w:rsidR="005D5389" w:rsidRDefault="005D5389">
      <w:pPr>
        <w:pStyle w:val="71"/>
      </w:pPr>
    </w:p>
    <w:p w14:paraId="31049675" w14:textId="77777777" w:rsidR="005D5389" w:rsidRPr="00525906" w:rsidRDefault="005D5389">
      <w:pPr>
        <w:pStyle w:val="71"/>
      </w:pPr>
    </w:p>
    <w:p w14:paraId="06B487B4" w14:textId="68A7E0BA" w:rsidR="00515530" w:rsidRPr="004523E9" w:rsidRDefault="009D7048" w:rsidP="004523E9">
      <w:pPr>
        <w:pStyle w:val="15"/>
      </w:pPr>
      <w:bookmarkStart w:id="12" w:name="_Toc150304601"/>
      <w:r w:rsidRPr="004523E9">
        <w:lastRenderedPageBreak/>
        <w:t>5</w:t>
      </w:r>
      <w:r w:rsidR="005D5389" w:rsidRPr="004523E9">
        <w:t xml:space="preserve">. </w:t>
      </w:r>
      <w:r w:rsidR="003E4D4E" w:rsidRPr="004523E9">
        <w:t>Анализ эффективности</w:t>
      </w:r>
      <w:bookmarkEnd w:id="12"/>
    </w:p>
    <w:p w14:paraId="56C6B95D" w14:textId="77777777" w:rsidR="00525906" w:rsidRPr="00525906" w:rsidRDefault="00525906" w:rsidP="00525906">
      <w:pPr>
        <w:pStyle w:val="61"/>
        <w:rPr>
          <w:bCs/>
        </w:rPr>
      </w:pPr>
      <w:r w:rsidRPr="00525906">
        <w:rPr>
          <w:bCs/>
        </w:rPr>
        <w:t xml:space="preserve">Согласно QUERY PLAN, при выполнении первого запроса без использования индекса, сначала происходит Seq Scan или Table Scan, оператор получает строки из таблицы последовательно. Затем фильтр принимает входные данные и возвращает только те строки, которые удовлетворяют критерию фильтрации (player1_name = 'Robert Horry'). В результате выполнение запроса занимает 168,219 </w:t>
      </w:r>
      <w:r w:rsidRPr="00525906">
        <w:rPr>
          <w:bCs/>
          <w:lang w:val="en-US"/>
        </w:rPr>
        <w:t>ms</w:t>
      </w:r>
      <w:r w:rsidRPr="00525906">
        <w:rPr>
          <w:bCs/>
        </w:rPr>
        <w:t>.</w:t>
      </w:r>
    </w:p>
    <w:p w14:paraId="20C20EBC" w14:textId="77777777" w:rsidR="00525906" w:rsidRPr="00525906" w:rsidRDefault="00525906" w:rsidP="00525906">
      <w:pPr>
        <w:pStyle w:val="61"/>
        <w:rPr>
          <w:bCs/>
        </w:rPr>
      </w:pPr>
      <w:r w:rsidRPr="00525906">
        <w:rPr>
          <w:bCs/>
        </w:rPr>
        <w:t xml:space="preserve">При использовании индекса B-дерево в запросе сначала происходит Heap Scan, и по условию (player1_name = 'Robert Horry') находится 690 </w:t>
      </w:r>
      <w:r w:rsidRPr="00525906">
        <w:rPr>
          <w:bCs/>
          <w:lang w:val="en-US"/>
        </w:rPr>
        <w:t>heap</w:t>
      </w:r>
      <w:r w:rsidRPr="00525906">
        <w:rPr>
          <w:bCs/>
        </w:rPr>
        <w:t xml:space="preserve"> </w:t>
      </w:r>
      <w:r w:rsidRPr="00525906">
        <w:rPr>
          <w:bCs/>
          <w:lang w:val="en-US"/>
        </w:rPr>
        <w:t>blocks</w:t>
      </w:r>
      <w:r w:rsidRPr="00525906">
        <w:rPr>
          <w:bCs/>
        </w:rPr>
        <w:t xml:space="preserve">. Затем выполняется Index Scan и возвращаются только те строки, которые удовлетворяют условию. В результате выполнение запроса занимает 1,282 </w:t>
      </w:r>
      <w:r w:rsidRPr="00525906">
        <w:rPr>
          <w:bCs/>
          <w:lang w:val="en-US"/>
        </w:rPr>
        <w:t>ms</w:t>
      </w:r>
      <w:r w:rsidRPr="00525906">
        <w:rPr>
          <w:bCs/>
        </w:rPr>
        <w:t>.</w:t>
      </w:r>
    </w:p>
    <w:p w14:paraId="4FBC15FE" w14:textId="77777777" w:rsidR="00525906" w:rsidRPr="00525906" w:rsidRDefault="00525906">
      <w:pPr>
        <w:pStyle w:val="61"/>
        <w:rPr>
          <w:bCs/>
        </w:rPr>
      </w:pPr>
      <w:r w:rsidRPr="00525906">
        <w:rPr>
          <w:bCs/>
        </w:rPr>
        <w:t xml:space="preserve">При использовании индекса "BRIN" в запросе сначала происходит Gather, как и в случае, когда индекса нет. Затем выполняется Heap Scan, и по условию (player1_name = 'Robert Horry') находится 12529 </w:t>
      </w:r>
      <w:r w:rsidRPr="00525906">
        <w:rPr>
          <w:bCs/>
          <w:lang w:val="en-US"/>
        </w:rPr>
        <w:t>heap</w:t>
      </w:r>
      <w:r w:rsidRPr="00525906">
        <w:rPr>
          <w:bCs/>
        </w:rPr>
        <w:t xml:space="preserve"> </w:t>
      </w:r>
      <w:r w:rsidRPr="00525906">
        <w:rPr>
          <w:bCs/>
          <w:lang w:val="en-US"/>
        </w:rPr>
        <w:t>blocks</w:t>
      </w:r>
      <w:r w:rsidRPr="00525906">
        <w:rPr>
          <w:bCs/>
        </w:rPr>
        <w:t xml:space="preserve">, что значительно больше, чем при использовании других индексов. Затем выполняется Index Scan и возвращаются только те строки, которые удовлетворяют условию [8]. В результате выполнение запроса занимает 182,610 </w:t>
      </w:r>
      <w:r w:rsidRPr="00525906">
        <w:rPr>
          <w:bCs/>
          <w:lang w:val="en-US"/>
        </w:rPr>
        <w:t>ms</w:t>
      </w:r>
      <w:r w:rsidRPr="00525906">
        <w:rPr>
          <w:bCs/>
        </w:rPr>
        <w:t>.</w:t>
      </w:r>
    </w:p>
    <w:p w14:paraId="7DA486FD" w14:textId="77777777" w:rsidR="000751F4" w:rsidRDefault="000751F4">
      <w:pPr>
        <w:pStyle w:val="61"/>
        <w:rPr>
          <w:rFonts w:eastAsiaTheme="minorEastAsia"/>
          <w:bCs/>
          <w:lang w:eastAsia="zh-CN"/>
        </w:rPr>
      </w:pPr>
      <w:r w:rsidRPr="00525906">
        <w:rPr>
          <w:rFonts w:eastAsiaTheme="minorEastAsia"/>
          <w:bCs/>
          <w:lang w:eastAsia="zh-CN"/>
        </w:rPr>
        <w:t>Первый запрос имеет одинаковый QUERY PLAN при использовании индексов B-дерево, Хеш, GiST, P-GIST и GIN, но немного различается время выполнения из-за небольших отличий в actual time of Index Scan [4-7]. GiST - это сокращение от "Generalized Search Tree" и представляет собой сбалансированное дерево поиска. В случае, если поддерживаются операторы "больше", "меньше" и "равно", GiST не так эффективен, как индекс B-дерево, поэтому результат индексации GiST в данном эксперименте хуже, чем у индекса B-дерево. Однако метод индексации GiST полезен для типов данных, которые не имеют смысла для этих операторов, например, географических данных, текстовых документов, изображений и т.д.</w:t>
      </w:r>
    </w:p>
    <w:p w14:paraId="1DD6B186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3AFFD53C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5235AB8A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0F6E10C0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092A5CB9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359A255C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7DFDBBE4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7A38425F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7C7ACBFE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488EC5B9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7DE81582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44A42A21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1968D220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2AFF4378" w14:textId="77777777" w:rsidR="005D5389" w:rsidRDefault="005D5389">
      <w:pPr>
        <w:pStyle w:val="61"/>
        <w:rPr>
          <w:rFonts w:eastAsiaTheme="minorEastAsia"/>
          <w:bCs/>
          <w:lang w:eastAsia="zh-CN"/>
        </w:rPr>
      </w:pPr>
    </w:p>
    <w:p w14:paraId="35983970" w14:textId="77777777" w:rsidR="005D5389" w:rsidRPr="00525906" w:rsidRDefault="005D5389">
      <w:pPr>
        <w:pStyle w:val="61"/>
        <w:rPr>
          <w:rFonts w:eastAsiaTheme="minorEastAsia"/>
          <w:bCs/>
          <w:lang w:eastAsia="zh-CN"/>
        </w:rPr>
      </w:pPr>
    </w:p>
    <w:p w14:paraId="2BDB9052" w14:textId="77777777" w:rsidR="00515530" w:rsidRPr="00525906" w:rsidRDefault="003E4D4E" w:rsidP="004523E9">
      <w:pPr>
        <w:pStyle w:val="15"/>
        <w:jc w:val="center"/>
      </w:pPr>
      <w:bookmarkStart w:id="13" w:name="_Toc150304602"/>
      <w:r w:rsidRPr="00525906">
        <w:lastRenderedPageBreak/>
        <w:t>Заключение</w:t>
      </w:r>
      <w:bookmarkEnd w:id="13"/>
    </w:p>
    <w:p w14:paraId="213C6FBC" w14:textId="77777777" w:rsidR="000751F4" w:rsidRPr="00525906" w:rsidRDefault="000751F4">
      <w:pPr>
        <w:pStyle w:val="61"/>
      </w:pPr>
      <w:r w:rsidRPr="00525906">
        <w:t>В данной работе исследовались различные индексы для базы данных баскетболистов Национальной баскетбольной ассоциации (НБА), включая B-дерево, Хеш, GiST, SP-GiST, GIN и BRIN. Результаты исследования показали, что после создания индексов B-дерево, Хеш, GiST, SP-GiST и GIN эффективность поиска данных значительно увеличилась, а BRIN-индекс не подходит для данной базы данных. В работе была произведена анализ эффективности обработки запросов для разных типов индексов, основанный на QUERY PLAN [9]. Эксперименты показали, что B-дерево может работать с условиями на равенство и проверками диапазонов для данных, которые можно отсортировать в определенном порядке, а хеш-индексы работают только с простыми условиями равенства.</w:t>
      </w:r>
    </w:p>
    <w:p w14:paraId="26973FE3" w14:textId="77777777" w:rsidR="00515530" w:rsidRDefault="000751F4">
      <w:pPr>
        <w:ind w:firstLine="567"/>
        <w:jc w:val="both"/>
        <w:rPr>
          <w:sz w:val="28"/>
          <w:szCs w:val="28"/>
        </w:rPr>
      </w:pPr>
      <w:r w:rsidRPr="00525906">
        <w:rPr>
          <w:sz w:val="28"/>
          <w:szCs w:val="28"/>
        </w:rPr>
        <w:t>В будущем мы можем создавать более современные базы данных, которые будут хранить такие типы данных, как географические данные, текстовые документы, изображения и другие. Основываясь на полученных результатах, мы можем разработать новую систему индексации, которая будет более подходящей для нашей базы данных.</w:t>
      </w:r>
    </w:p>
    <w:p w14:paraId="5910399D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7DF4007E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137DDDC1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2A5535AF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478B391A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35107326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59B7A79F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6D55E692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54C9759C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48CA2CA5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5843059F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0D971DE3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66E90A2F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3FB68763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7B26AAC3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50073EA9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1779B0D3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3F96EB7B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4E89684C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14628CC9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6C44A1C1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2A0002B6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081ADC7C" w14:textId="77777777" w:rsidR="005D5389" w:rsidRDefault="005D5389">
      <w:pPr>
        <w:ind w:firstLine="567"/>
        <w:jc w:val="both"/>
        <w:rPr>
          <w:sz w:val="28"/>
          <w:szCs w:val="28"/>
        </w:rPr>
      </w:pPr>
    </w:p>
    <w:p w14:paraId="11B99E18" w14:textId="77777777" w:rsidR="005D5389" w:rsidRPr="00525906" w:rsidRDefault="005D5389">
      <w:pPr>
        <w:ind w:firstLine="567"/>
        <w:jc w:val="both"/>
        <w:rPr>
          <w:sz w:val="28"/>
          <w:szCs w:val="28"/>
        </w:rPr>
      </w:pPr>
    </w:p>
    <w:p w14:paraId="137AB0F9" w14:textId="77777777" w:rsidR="00515530" w:rsidRPr="00525906" w:rsidRDefault="003E4D4E" w:rsidP="004523E9">
      <w:pPr>
        <w:pStyle w:val="15"/>
        <w:jc w:val="center"/>
      </w:pPr>
      <w:bookmarkStart w:id="14" w:name="_Toc150304603"/>
      <w:r w:rsidRPr="00525906">
        <w:lastRenderedPageBreak/>
        <w:t>Список литературы</w:t>
      </w:r>
      <w:bookmarkEnd w:id="14"/>
    </w:p>
    <w:p w14:paraId="64E3FB33" w14:textId="77777777" w:rsidR="00515530" w:rsidRPr="00525906" w:rsidRDefault="003E4D4E">
      <w:pPr>
        <w:pStyle w:val="9"/>
        <w:rPr>
          <w:lang w:val="ru-RU"/>
        </w:rPr>
      </w:pPr>
      <w:r w:rsidRPr="00525906">
        <w:rPr>
          <w:lang w:val="ru-RU"/>
        </w:rPr>
        <w:t>Фролов, К. М., &amp; Казакова, Р. И. (2014). B-дерево как индексная структура данных. In </w:t>
      </w:r>
      <w:r w:rsidRPr="00525906">
        <w:rPr>
          <w:i/>
          <w:iCs/>
          <w:lang w:val="ru-RU"/>
        </w:rPr>
        <w:t>Информационные технологии в науке и образовании. Проблемы и перспективы</w:t>
      </w:r>
      <w:r w:rsidRPr="00525906">
        <w:rPr>
          <w:lang w:val="ru-RU"/>
        </w:rPr>
        <w:t xml:space="preserve"> (p. 159). </w:t>
      </w:r>
    </w:p>
    <w:p w14:paraId="1928BCF4" w14:textId="77777777" w:rsidR="00515530" w:rsidRPr="00525906" w:rsidRDefault="003E4D4E">
      <w:pPr>
        <w:pStyle w:val="9"/>
        <w:rPr>
          <w:lang w:val="ru-RU"/>
        </w:rPr>
      </w:pPr>
      <w:r w:rsidRPr="00525906">
        <w:rPr>
          <w:lang w:val="ru-RU"/>
        </w:rPr>
        <w:t>Веретенников, А. Б. Эффективное создание текстовых индексов. </w:t>
      </w:r>
      <w:r w:rsidRPr="00525906">
        <w:rPr>
          <w:i/>
          <w:iCs/>
          <w:lang w:val="ru-RU"/>
        </w:rPr>
        <w:t>Проблемы теоретической и прикладной математики: Труды</w:t>
      </w:r>
      <w:r w:rsidRPr="00525906">
        <w:rPr>
          <w:lang w:val="ru-RU"/>
        </w:rPr>
        <w:t>, </w:t>
      </w:r>
      <w:r w:rsidRPr="00525906">
        <w:rPr>
          <w:i/>
          <w:iCs/>
          <w:lang w:val="ru-RU"/>
        </w:rPr>
        <w:t>39</w:t>
      </w:r>
      <w:r w:rsidRPr="00525906">
        <w:rPr>
          <w:lang w:val="ru-RU"/>
        </w:rPr>
        <w:t xml:space="preserve">, 348-350. </w:t>
      </w:r>
    </w:p>
    <w:p w14:paraId="4AE5A5EC" w14:textId="77777777" w:rsidR="00515530" w:rsidRPr="00525906" w:rsidRDefault="003E4D4E">
      <w:pPr>
        <w:pStyle w:val="9"/>
      </w:pPr>
      <w:r w:rsidRPr="00525906">
        <w:rPr>
          <w:lang w:val="ru-RU"/>
        </w:rPr>
        <w:t xml:space="preserve">Хайков, Д. В., &amp; Пипенко, Р. С. (2022). СРАВНЕНИЕ СТРУКТУР ХРАНЕНИЯ ДАННЫХ «ДВОИЧНОЕ ДЕРЕВО»,«КРАСНО-ЧЕРНОЕ ДЕРЕВО» И «B-ДЕРЕВО». </w:t>
      </w:r>
      <w:r w:rsidRPr="00525906">
        <w:t>In </w:t>
      </w:r>
      <w:r w:rsidRPr="00525906">
        <w:rPr>
          <w:i/>
          <w:iCs/>
          <w:lang w:val="ru-RU"/>
        </w:rPr>
        <w:t>НОВОЕ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СЛОВО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В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НАУКЕ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И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ОБРАЗОВАНИИ</w:t>
      </w:r>
      <w:r w:rsidRPr="00525906">
        <w:t xml:space="preserve"> (pp. 7-10). </w:t>
      </w:r>
    </w:p>
    <w:p w14:paraId="671B1AEF" w14:textId="77777777" w:rsidR="00515530" w:rsidRPr="00525906" w:rsidRDefault="003E4D4E">
      <w:pPr>
        <w:pStyle w:val="9"/>
      </w:pPr>
      <w:r w:rsidRPr="00525906">
        <w:rPr>
          <w:lang w:val="ru-RU"/>
        </w:rPr>
        <w:t>Иванова, Е. В. (2014). Использование распределенных колоночных хеш-индексов для обработки запросов к сверхбольшим базам данных. In </w:t>
      </w:r>
      <w:r w:rsidRPr="00525906">
        <w:rPr>
          <w:i/>
          <w:iCs/>
          <w:lang w:val="ru-RU"/>
        </w:rPr>
        <w:t>Научный сервис в сети Интернет: многообразие суперкомпьютерных миров. Труды Международной суперкомпьютерной конференции. М</w:t>
      </w:r>
      <w:r w:rsidRPr="00525906">
        <w:rPr>
          <w:i/>
          <w:iCs/>
        </w:rPr>
        <w:t xml:space="preserve">.: </w:t>
      </w:r>
      <w:r w:rsidRPr="00525906">
        <w:rPr>
          <w:i/>
          <w:iCs/>
          <w:lang w:val="ru-RU"/>
        </w:rPr>
        <w:t>Изд</w:t>
      </w:r>
      <w:r w:rsidRPr="00525906">
        <w:rPr>
          <w:i/>
          <w:iCs/>
        </w:rPr>
        <w:t>-</w:t>
      </w:r>
      <w:r w:rsidRPr="00525906">
        <w:rPr>
          <w:i/>
          <w:iCs/>
          <w:lang w:val="ru-RU"/>
        </w:rPr>
        <w:t>во</w:t>
      </w:r>
      <w:r w:rsidRPr="00525906">
        <w:rPr>
          <w:i/>
          <w:iCs/>
        </w:rPr>
        <w:t xml:space="preserve"> </w:t>
      </w:r>
      <w:r w:rsidRPr="00525906">
        <w:rPr>
          <w:i/>
          <w:iCs/>
          <w:lang w:val="ru-RU"/>
        </w:rPr>
        <w:t>МГУ</w:t>
      </w:r>
      <w:r w:rsidRPr="00525906">
        <w:t xml:space="preserve"> (pp. 102-104). </w:t>
      </w:r>
    </w:p>
    <w:p w14:paraId="15E5389D" w14:textId="77777777" w:rsidR="00515530" w:rsidRPr="00525906" w:rsidRDefault="003E4D4E">
      <w:pPr>
        <w:pStyle w:val="9"/>
        <w:rPr>
          <w:lang w:val="ru-RU"/>
        </w:rPr>
      </w:pPr>
      <w:r w:rsidRPr="00525906">
        <w:rPr>
          <w:lang w:val="ru-RU"/>
        </w:rPr>
        <w:t>РЕДЮК, С., &amp; САТТАРОВ, А. (2015). Реализация метода последовательного обхода GiST индекса в СУБД PostgreSQL. In </w:t>
      </w:r>
      <w:r w:rsidRPr="00525906">
        <w:rPr>
          <w:i/>
          <w:iCs/>
          <w:lang w:val="ru-RU"/>
        </w:rPr>
        <w:t>XIX Международная телекоммуникационная конференция молодых ученых и студентов" МОЛОДЕЖЬ И НАУКА"</w:t>
      </w:r>
      <w:r w:rsidRPr="00525906">
        <w:rPr>
          <w:lang w:val="ru-RU"/>
        </w:rPr>
        <w:t xml:space="preserve"> (pp. 34-34). </w:t>
      </w:r>
    </w:p>
    <w:p w14:paraId="15B9A732" w14:textId="77777777" w:rsidR="00515530" w:rsidRPr="00525906" w:rsidRDefault="003E4D4E">
      <w:pPr>
        <w:pStyle w:val="9"/>
        <w:rPr>
          <w:lang w:val="ru-RU"/>
        </w:rPr>
      </w:pPr>
      <w:r w:rsidRPr="00525906">
        <w:t>Aref, W. G., &amp; Ilyas, I. F. (2001). Sp-gist: An extensible database index for supporting space partitioning trees. </w:t>
      </w:r>
      <w:r w:rsidRPr="00525906">
        <w:rPr>
          <w:i/>
          <w:iCs/>
          <w:lang w:val="ru-RU"/>
        </w:rPr>
        <w:t>Journal of Intelligent Information Systems</w:t>
      </w:r>
      <w:r w:rsidRPr="00525906">
        <w:rPr>
          <w:lang w:val="ru-RU"/>
        </w:rPr>
        <w:t>, </w:t>
      </w:r>
      <w:r w:rsidRPr="00525906">
        <w:rPr>
          <w:i/>
          <w:iCs/>
          <w:lang w:val="ru-RU"/>
        </w:rPr>
        <w:t>17</w:t>
      </w:r>
      <w:r w:rsidRPr="00525906">
        <w:rPr>
          <w:lang w:val="ru-RU"/>
        </w:rPr>
        <w:t>, 215-240.</w:t>
      </w:r>
    </w:p>
    <w:p w14:paraId="0E4FD992" w14:textId="77777777" w:rsidR="00515530" w:rsidRPr="00525906" w:rsidRDefault="003E4D4E">
      <w:pPr>
        <w:pStyle w:val="9"/>
        <w:rPr>
          <w:lang w:val="ru-RU"/>
        </w:rPr>
      </w:pPr>
      <w:r w:rsidRPr="00525906">
        <w:rPr>
          <w:lang w:val="ru-RU"/>
        </w:rPr>
        <w:t>Барахнин, В. Б., Кожемякина, О. Ю., &amp; Борзилова, Ю. С. (2020). Оптимизация SQL-запросов на примере работы поискового модуля системы комплексного анализа художественных текстов. </w:t>
      </w:r>
      <w:r w:rsidRPr="00525906">
        <w:rPr>
          <w:i/>
          <w:iCs/>
          <w:lang w:val="ru-RU"/>
        </w:rPr>
        <w:t>Cloud of Science</w:t>
      </w:r>
      <w:r w:rsidRPr="00525906">
        <w:rPr>
          <w:lang w:val="ru-RU"/>
        </w:rPr>
        <w:t>, </w:t>
      </w:r>
      <w:r w:rsidRPr="00525906">
        <w:rPr>
          <w:i/>
          <w:iCs/>
          <w:lang w:val="ru-RU"/>
        </w:rPr>
        <w:t>7</w:t>
      </w:r>
      <w:r w:rsidRPr="00525906">
        <w:rPr>
          <w:lang w:val="ru-RU"/>
        </w:rPr>
        <w:t>(4), 749-763.</w:t>
      </w:r>
    </w:p>
    <w:p w14:paraId="285A768E" w14:textId="77777777" w:rsidR="00515530" w:rsidRPr="00525906" w:rsidRDefault="003E4D4E">
      <w:pPr>
        <w:pStyle w:val="9"/>
        <w:rPr>
          <w:lang w:val="ru-RU"/>
        </w:rPr>
      </w:pPr>
      <w:r w:rsidRPr="00525906">
        <w:rPr>
          <w:lang w:val="ru-RU"/>
        </w:rPr>
        <w:t>Меджидов, Р. Г. (2019). Анализ многоколоночных индексов баз данных. In </w:t>
      </w:r>
      <w:r w:rsidRPr="00525906">
        <w:rPr>
          <w:i/>
          <w:iCs/>
          <w:lang w:val="ru-RU"/>
        </w:rPr>
        <w:t>Актуальные проблемы прикладной математики, информатики и механики</w:t>
      </w:r>
      <w:r w:rsidRPr="00525906">
        <w:rPr>
          <w:lang w:val="ru-RU"/>
        </w:rPr>
        <w:t> (pp. 420-422).</w:t>
      </w:r>
    </w:p>
    <w:p w14:paraId="3182E820" w14:textId="77777777" w:rsidR="00515530" w:rsidRPr="00525906" w:rsidRDefault="003E4D4E">
      <w:pPr>
        <w:pStyle w:val="9"/>
        <w:rPr>
          <w:lang w:val="ru-RU"/>
        </w:rPr>
      </w:pPr>
      <w:r w:rsidRPr="00525906">
        <w:t>Rizzolo, F., &amp; Vaisman, A. A. (2008). Temporal XML: modeling, indexing, and query processing. </w:t>
      </w:r>
      <w:r w:rsidRPr="00525906">
        <w:rPr>
          <w:i/>
          <w:iCs/>
          <w:lang w:val="ru-RU"/>
        </w:rPr>
        <w:t>The VLDB Journal</w:t>
      </w:r>
      <w:r w:rsidRPr="00525906">
        <w:rPr>
          <w:lang w:val="ru-RU"/>
        </w:rPr>
        <w:t>, </w:t>
      </w:r>
      <w:r w:rsidRPr="00525906">
        <w:rPr>
          <w:i/>
          <w:iCs/>
          <w:lang w:val="ru-RU"/>
        </w:rPr>
        <w:t>17</w:t>
      </w:r>
      <w:r w:rsidRPr="00525906">
        <w:rPr>
          <w:lang w:val="ru-RU"/>
        </w:rPr>
        <w:t>, 1179-1212.</w:t>
      </w:r>
    </w:p>
    <w:p w14:paraId="060FD27E" w14:textId="77777777" w:rsidR="00515530" w:rsidRPr="00525906" w:rsidRDefault="003E4D4E">
      <w:pPr>
        <w:pStyle w:val="9"/>
      </w:pPr>
      <w:r w:rsidRPr="00525906">
        <w:t>Li, K., &amp; Li, G. (2018). Approximate query processing: What is new and where to go? A survey on approximate query processing. </w:t>
      </w:r>
      <w:r w:rsidRPr="00525906">
        <w:rPr>
          <w:i/>
          <w:iCs/>
        </w:rPr>
        <w:t>Data Science and Engineering</w:t>
      </w:r>
      <w:r w:rsidRPr="00525906">
        <w:t>, </w:t>
      </w:r>
      <w:r w:rsidRPr="00525906">
        <w:rPr>
          <w:i/>
          <w:iCs/>
        </w:rPr>
        <w:t>3</w:t>
      </w:r>
      <w:r w:rsidRPr="00525906">
        <w:t>, 379-397.</w:t>
      </w:r>
    </w:p>
    <w:sectPr w:rsidR="00515530" w:rsidRPr="00525906">
      <w:pgSz w:w="11906" w:h="16838"/>
      <w:pgMar w:top="1134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168FA" w14:textId="77777777" w:rsidR="005C4329" w:rsidRDefault="005C4329">
      <w:r>
        <w:separator/>
      </w:r>
    </w:p>
  </w:endnote>
  <w:endnote w:type="continuationSeparator" w:id="0">
    <w:p w14:paraId="365E82E3" w14:textId="77777777" w:rsidR="005C4329" w:rsidRDefault="005C4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华文楷体">
    <w:altName w:val="STKaiti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1762E" w14:textId="77777777" w:rsidR="005D5389" w:rsidRDefault="005D5389" w:rsidP="003E11C8">
    <w:pPr>
      <w:pStyle w:val="af1"/>
      <w:framePr w:wrap="none" w:vAnchor="text" w:hAnchor="margin" w:xAlign="center" w:y="1"/>
      <w:rPr>
        <w:rStyle w:val="aff6"/>
      </w:rPr>
    </w:pPr>
    <w:r>
      <w:rPr>
        <w:rStyle w:val="aff6"/>
      </w:rPr>
      <w:fldChar w:fldCharType="begin"/>
    </w:r>
    <w:r>
      <w:rPr>
        <w:rStyle w:val="aff6"/>
      </w:rPr>
      <w:instrText xml:space="preserve">PAGE  </w:instrText>
    </w:r>
    <w:r>
      <w:rPr>
        <w:rStyle w:val="aff6"/>
      </w:rPr>
      <w:fldChar w:fldCharType="end"/>
    </w:r>
  </w:p>
  <w:p w14:paraId="571FAFF5" w14:textId="77777777" w:rsidR="005D5389" w:rsidRDefault="005D538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CB872" w14:textId="77777777" w:rsidR="005C4329" w:rsidRDefault="005C4329">
      <w:r>
        <w:separator/>
      </w:r>
    </w:p>
  </w:footnote>
  <w:footnote w:type="continuationSeparator" w:id="0">
    <w:p w14:paraId="730CD828" w14:textId="77777777" w:rsidR="005C4329" w:rsidRDefault="005C43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C4586"/>
    <w:multiLevelType w:val="multilevel"/>
    <w:tmpl w:val="2B9C4586"/>
    <w:lvl w:ilvl="0">
      <w:start w:val="1"/>
      <w:numFmt w:val="decimal"/>
      <w:pStyle w:val="9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516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EyYWJmOWUxZTNjYmJkMDI0YjBmMzMyM2M3OTY4NTYifQ=="/>
  </w:docVars>
  <w:rsids>
    <w:rsidRoot w:val="001104F2"/>
    <w:rsid w:val="000121BD"/>
    <w:rsid w:val="000152B8"/>
    <w:rsid w:val="00017624"/>
    <w:rsid w:val="00027AD6"/>
    <w:rsid w:val="000414D6"/>
    <w:rsid w:val="00051151"/>
    <w:rsid w:val="00064236"/>
    <w:rsid w:val="000751F4"/>
    <w:rsid w:val="000934E4"/>
    <w:rsid w:val="000A0F9B"/>
    <w:rsid w:val="000C3E61"/>
    <w:rsid w:val="000C44CF"/>
    <w:rsid w:val="000C4994"/>
    <w:rsid w:val="000F2EFF"/>
    <w:rsid w:val="001104F2"/>
    <w:rsid w:val="00123E1E"/>
    <w:rsid w:val="0013591F"/>
    <w:rsid w:val="00164719"/>
    <w:rsid w:val="00186B52"/>
    <w:rsid w:val="001A76D3"/>
    <w:rsid w:val="001B39C6"/>
    <w:rsid w:val="001B79C9"/>
    <w:rsid w:val="001F3933"/>
    <w:rsid w:val="00216BF8"/>
    <w:rsid w:val="0024640E"/>
    <w:rsid w:val="002569D5"/>
    <w:rsid w:val="00256EB0"/>
    <w:rsid w:val="00260335"/>
    <w:rsid w:val="00262989"/>
    <w:rsid w:val="00271FAD"/>
    <w:rsid w:val="002829ED"/>
    <w:rsid w:val="002A1604"/>
    <w:rsid w:val="002A183B"/>
    <w:rsid w:val="002B4466"/>
    <w:rsid w:val="002B63A7"/>
    <w:rsid w:val="002C1B16"/>
    <w:rsid w:val="002C2E8A"/>
    <w:rsid w:val="002D4FDB"/>
    <w:rsid w:val="002E4FC0"/>
    <w:rsid w:val="00312A6C"/>
    <w:rsid w:val="00314FD9"/>
    <w:rsid w:val="00316716"/>
    <w:rsid w:val="00323655"/>
    <w:rsid w:val="00325146"/>
    <w:rsid w:val="00366B4B"/>
    <w:rsid w:val="00374E0A"/>
    <w:rsid w:val="003B7FBB"/>
    <w:rsid w:val="003C42F5"/>
    <w:rsid w:val="003D7E05"/>
    <w:rsid w:val="003E1FE9"/>
    <w:rsid w:val="003E4D4E"/>
    <w:rsid w:val="00404F46"/>
    <w:rsid w:val="00412084"/>
    <w:rsid w:val="004213D4"/>
    <w:rsid w:val="00432D85"/>
    <w:rsid w:val="00437792"/>
    <w:rsid w:val="004523E9"/>
    <w:rsid w:val="00453140"/>
    <w:rsid w:val="00495D40"/>
    <w:rsid w:val="004D44A5"/>
    <w:rsid w:val="004D53EA"/>
    <w:rsid w:val="004F1D5F"/>
    <w:rsid w:val="00505403"/>
    <w:rsid w:val="00515530"/>
    <w:rsid w:val="00515E16"/>
    <w:rsid w:val="00525906"/>
    <w:rsid w:val="005336FA"/>
    <w:rsid w:val="005543C9"/>
    <w:rsid w:val="005574DC"/>
    <w:rsid w:val="005605F7"/>
    <w:rsid w:val="00561B4A"/>
    <w:rsid w:val="005856AE"/>
    <w:rsid w:val="005C4329"/>
    <w:rsid w:val="005D5389"/>
    <w:rsid w:val="00611040"/>
    <w:rsid w:val="00612B18"/>
    <w:rsid w:val="00616CEB"/>
    <w:rsid w:val="006927D6"/>
    <w:rsid w:val="006B73B9"/>
    <w:rsid w:val="006C0159"/>
    <w:rsid w:val="006C3FEF"/>
    <w:rsid w:val="006E24F9"/>
    <w:rsid w:val="006E668E"/>
    <w:rsid w:val="00712A93"/>
    <w:rsid w:val="0074529C"/>
    <w:rsid w:val="007571B1"/>
    <w:rsid w:val="00766391"/>
    <w:rsid w:val="007673DD"/>
    <w:rsid w:val="00771F16"/>
    <w:rsid w:val="0077208B"/>
    <w:rsid w:val="00780372"/>
    <w:rsid w:val="0078294C"/>
    <w:rsid w:val="007D0F6A"/>
    <w:rsid w:val="007E54AC"/>
    <w:rsid w:val="0081383D"/>
    <w:rsid w:val="0082376C"/>
    <w:rsid w:val="008448D9"/>
    <w:rsid w:val="00847FE5"/>
    <w:rsid w:val="00870BEA"/>
    <w:rsid w:val="0088053F"/>
    <w:rsid w:val="008A4ACA"/>
    <w:rsid w:val="008A7C5F"/>
    <w:rsid w:val="008B6008"/>
    <w:rsid w:val="0090302E"/>
    <w:rsid w:val="00925CC1"/>
    <w:rsid w:val="00943F81"/>
    <w:rsid w:val="00971DEC"/>
    <w:rsid w:val="00996345"/>
    <w:rsid w:val="0099691A"/>
    <w:rsid w:val="009C7076"/>
    <w:rsid w:val="009D7048"/>
    <w:rsid w:val="009E67E2"/>
    <w:rsid w:val="009F4064"/>
    <w:rsid w:val="00A23B14"/>
    <w:rsid w:val="00A33A84"/>
    <w:rsid w:val="00A42ABD"/>
    <w:rsid w:val="00A4346B"/>
    <w:rsid w:val="00A4397A"/>
    <w:rsid w:val="00A444D5"/>
    <w:rsid w:val="00A53C04"/>
    <w:rsid w:val="00A54749"/>
    <w:rsid w:val="00A71CD4"/>
    <w:rsid w:val="00A96EDD"/>
    <w:rsid w:val="00AF019A"/>
    <w:rsid w:val="00AF794B"/>
    <w:rsid w:val="00B0571E"/>
    <w:rsid w:val="00B15E7F"/>
    <w:rsid w:val="00B2038C"/>
    <w:rsid w:val="00B21281"/>
    <w:rsid w:val="00B34481"/>
    <w:rsid w:val="00B64B70"/>
    <w:rsid w:val="00B65916"/>
    <w:rsid w:val="00B66857"/>
    <w:rsid w:val="00B67BE8"/>
    <w:rsid w:val="00B908D4"/>
    <w:rsid w:val="00BA3B94"/>
    <w:rsid w:val="00BB612A"/>
    <w:rsid w:val="00BE06FC"/>
    <w:rsid w:val="00BE38EA"/>
    <w:rsid w:val="00BF4EA9"/>
    <w:rsid w:val="00BF6E54"/>
    <w:rsid w:val="00C07BE9"/>
    <w:rsid w:val="00C54670"/>
    <w:rsid w:val="00C557DA"/>
    <w:rsid w:val="00C71EF1"/>
    <w:rsid w:val="00C71F9B"/>
    <w:rsid w:val="00C727C5"/>
    <w:rsid w:val="00C92974"/>
    <w:rsid w:val="00CA51D9"/>
    <w:rsid w:val="00CE052E"/>
    <w:rsid w:val="00D13A38"/>
    <w:rsid w:val="00D66D9A"/>
    <w:rsid w:val="00D76A39"/>
    <w:rsid w:val="00DA2BF9"/>
    <w:rsid w:val="00DA34CD"/>
    <w:rsid w:val="00DB4AA9"/>
    <w:rsid w:val="00DB5D3B"/>
    <w:rsid w:val="00DC7139"/>
    <w:rsid w:val="00DF2625"/>
    <w:rsid w:val="00E761F7"/>
    <w:rsid w:val="00E8179F"/>
    <w:rsid w:val="00E82AEE"/>
    <w:rsid w:val="00E912C1"/>
    <w:rsid w:val="00F01CA8"/>
    <w:rsid w:val="00F1329C"/>
    <w:rsid w:val="00F466F5"/>
    <w:rsid w:val="00F52943"/>
    <w:rsid w:val="00F71A32"/>
    <w:rsid w:val="00F9577D"/>
    <w:rsid w:val="00FB0804"/>
    <w:rsid w:val="00FC780F"/>
    <w:rsid w:val="00FC7BFC"/>
    <w:rsid w:val="00FD1048"/>
    <w:rsid w:val="00FD7348"/>
    <w:rsid w:val="00FF6E49"/>
    <w:rsid w:val="322C6716"/>
    <w:rsid w:val="4D87403A"/>
    <w:rsid w:val="6DAF7D30"/>
    <w:rsid w:val="762F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A6643F"/>
  <w15:docId w15:val="{5E374B0F-43B5-4F1F-AE62-1F60511B4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rFonts w:eastAsia="Times New Roman"/>
      <w:sz w:val="29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aps/>
      <w:color w:val="262626" w:themeColor="text1" w:themeTint="D9"/>
      <w:szCs w:val="18"/>
    </w:rPr>
  </w:style>
  <w:style w:type="paragraph" w:styleId="90">
    <w:name w:val="heading 9"/>
    <w:basedOn w:val="a"/>
    <w:next w:val="a"/>
    <w:link w:val="91"/>
    <w:uiPriority w:val="9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macro"/>
    <w:link w:val="a4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</w:pPr>
    <w:rPr>
      <w:rFonts w:ascii="Consolas" w:eastAsiaTheme="minorEastAsia" w:hAnsi="Consolas" w:cstheme="minorBidi"/>
      <w:sz w:val="22"/>
      <w:lang w:eastAsia="ja-JP"/>
    </w:rPr>
  </w:style>
  <w:style w:type="paragraph" w:styleId="a5">
    <w:name w:val="caption"/>
    <w:basedOn w:val="a"/>
    <w:next w:val="a"/>
    <w:uiPriority w:val="35"/>
    <w:semiHidden/>
    <w:unhideWhenUsed/>
    <w:qFormat/>
    <w:pPr>
      <w:spacing w:after="200"/>
    </w:pPr>
    <w:rPr>
      <w:i/>
      <w:iCs/>
      <w:szCs w:val="20"/>
    </w:rPr>
  </w:style>
  <w:style w:type="paragraph" w:styleId="a6">
    <w:name w:val="Document Map"/>
    <w:basedOn w:val="a"/>
    <w:link w:val="a7"/>
    <w:uiPriority w:val="99"/>
    <w:semiHidden/>
    <w:unhideWhenUsed/>
    <w:rPr>
      <w:rFonts w:ascii="Segoe UI" w:hAnsi="Segoe UI" w:cs="Segoe UI"/>
      <w:szCs w:val="16"/>
    </w:rPr>
  </w:style>
  <w:style w:type="paragraph" w:styleId="a8">
    <w:name w:val="annotation text"/>
    <w:basedOn w:val="a"/>
    <w:link w:val="a9"/>
    <w:uiPriority w:val="99"/>
    <w:semiHidden/>
    <w:unhideWhenUsed/>
    <w:rPr>
      <w:szCs w:val="20"/>
    </w:rPr>
  </w:style>
  <w:style w:type="paragraph" w:styleId="31">
    <w:name w:val="Body Text 3"/>
    <w:basedOn w:val="a"/>
    <w:link w:val="32"/>
    <w:uiPriority w:val="99"/>
    <w:semiHidden/>
    <w:unhideWhenUsed/>
    <w:pPr>
      <w:spacing w:after="120"/>
    </w:pPr>
    <w:rPr>
      <w:szCs w:val="16"/>
    </w:rPr>
  </w:style>
  <w:style w:type="paragraph" w:styleId="aa">
    <w:name w:val="Block Text"/>
    <w:basedOn w:val="a"/>
    <w:uiPriority w:val="99"/>
    <w:semiHidden/>
    <w:unhideWhenUsed/>
    <w:pPr>
      <w:pBdr>
        <w:top w:val="single" w:sz="2" w:space="10" w:color="0D5672" w:themeColor="accent1" w:themeShade="80"/>
        <w:left w:val="single" w:sz="2" w:space="10" w:color="0D5672" w:themeColor="accent1" w:themeShade="80"/>
        <w:bottom w:val="single" w:sz="2" w:space="10" w:color="0D5672" w:themeColor="accent1" w:themeShade="80"/>
        <w:right w:val="single" w:sz="2" w:space="10" w:color="0D5672" w:themeColor="accent1" w:themeShade="80"/>
      </w:pBdr>
      <w:ind w:left="1152" w:right="1152"/>
    </w:pPr>
    <w:rPr>
      <w:i/>
      <w:iCs/>
      <w:color w:val="0D5672" w:themeColor="accent1" w:themeShade="80"/>
    </w:rPr>
  </w:style>
  <w:style w:type="paragraph" w:styleId="ab">
    <w:name w:val="Plain Text"/>
    <w:basedOn w:val="a"/>
    <w:link w:val="ac"/>
    <w:uiPriority w:val="99"/>
    <w:semiHidden/>
    <w:unhideWhenUsed/>
    <w:rPr>
      <w:rFonts w:ascii="Consolas" w:hAnsi="Consolas"/>
      <w:szCs w:val="21"/>
    </w:rPr>
  </w:style>
  <w:style w:type="paragraph" w:styleId="ad">
    <w:name w:val="endnote text"/>
    <w:basedOn w:val="a"/>
    <w:link w:val="ae"/>
    <w:uiPriority w:val="99"/>
    <w:semiHidden/>
    <w:unhideWhenUsed/>
    <w:rPr>
      <w:szCs w:val="20"/>
    </w:rPr>
  </w:style>
  <w:style w:type="paragraph" w:styleId="af">
    <w:name w:val="Balloon Text"/>
    <w:basedOn w:val="a"/>
    <w:link w:val="af0"/>
    <w:uiPriority w:val="99"/>
    <w:semiHidden/>
    <w:unhideWhenUsed/>
    <w:rPr>
      <w:rFonts w:ascii="Segoe UI" w:hAnsi="Segoe UI" w:cs="Segoe UI"/>
      <w:szCs w:val="18"/>
    </w:rPr>
  </w:style>
  <w:style w:type="paragraph" w:styleId="af1">
    <w:name w:val="footer"/>
    <w:basedOn w:val="a"/>
    <w:link w:val="af2"/>
    <w:uiPriority w:val="99"/>
    <w:unhideWhenUsed/>
  </w:style>
  <w:style w:type="paragraph" w:styleId="af3">
    <w:name w:val="envelope return"/>
    <w:basedOn w:val="a"/>
    <w:uiPriority w:val="99"/>
    <w:semiHidden/>
    <w:unhideWhenUsed/>
    <w:rPr>
      <w:rFonts w:asciiTheme="majorHAnsi" w:eastAsiaTheme="majorEastAsia" w:hAnsiTheme="majorHAnsi" w:cstheme="majorBidi"/>
      <w:szCs w:val="20"/>
    </w:rPr>
  </w:style>
  <w:style w:type="paragraph" w:styleId="af4">
    <w:name w:val="header"/>
    <w:basedOn w:val="a"/>
    <w:link w:val="af5"/>
    <w:uiPriority w:val="99"/>
    <w:unhideWhenUsed/>
  </w:style>
  <w:style w:type="paragraph" w:styleId="af6">
    <w:name w:val="Subtitle"/>
    <w:basedOn w:val="a"/>
    <w:next w:val="a"/>
    <w:link w:val="af7"/>
    <w:uiPriority w:val="11"/>
    <w:semiHidden/>
    <w:unhideWhenUsed/>
    <w:rPr>
      <w:color w:val="404040" w:themeColor="text1" w:themeTint="BF"/>
      <w:spacing w:val="15"/>
    </w:rPr>
  </w:style>
  <w:style w:type="paragraph" w:styleId="af8">
    <w:name w:val="footnote text"/>
    <w:basedOn w:val="a"/>
    <w:link w:val="af9"/>
    <w:uiPriority w:val="99"/>
    <w:semiHidden/>
    <w:unhideWhenUsed/>
    <w:rPr>
      <w:szCs w:val="20"/>
    </w:rPr>
  </w:style>
  <w:style w:type="paragraph" w:styleId="33">
    <w:name w:val="Body Text Indent 3"/>
    <w:basedOn w:val="a"/>
    <w:link w:val="34"/>
    <w:uiPriority w:val="99"/>
    <w:semiHidden/>
    <w:unhideWhenUsed/>
    <w:pPr>
      <w:spacing w:after="120"/>
      <w:ind w:left="360"/>
    </w:pPr>
    <w:rPr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nsolas" w:hAnsi="Consolas"/>
      <w:szCs w:val="20"/>
    </w:rPr>
  </w:style>
  <w:style w:type="paragraph" w:styleId="afa">
    <w:name w:val="Title"/>
    <w:basedOn w:val="a"/>
    <w:next w:val="a"/>
    <w:link w:val="afb"/>
    <w:uiPriority w:val="1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afc">
    <w:name w:val="annotation subject"/>
    <w:basedOn w:val="a8"/>
    <w:next w:val="a8"/>
    <w:link w:val="afd"/>
    <w:uiPriority w:val="99"/>
    <w:semiHidden/>
    <w:unhideWhenUsed/>
    <w:rPr>
      <w:b/>
      <w:bCs/>
    </w:rPr>
  </w:style>
  <w:style w:type="table" w:styleId="afe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FollowedHyperlink"/>
    <w:basedOn w:val="a0"/>
    <w:uiPriority w:val="99"/>
    <w:semiHidden/>
    <w:unhideWhenUsed/>
    <w:rPr>
      <w:color w:val="215D4B" w:themeColor="accent4" w:themeShade="80"/>
      <w:u w:val="single"/>
    </w:rPr>
  </w:style>
  <w:style w:type="character" w:styleId="HTML1">
    <w:name w:val="HTML Typewriter"/>
    <w:basedOn w:val="a0"/>
    <w:uiPriority w:val="99"/>
    <w:semiHidden/>
    <w:unhideWhenUsed/>
    <w:rPr>
      <w:rFonts w:ascii="Consolas" w:hAnsi="Consolas"/>
      <w:sz w:val="22"/>
      <w:szCs w:val="20"/>
    </w:rPr>
  </w:style>
  <w:style w:type="character" w:styleId="aff0">
    <w:name w:val="Hyperlink"/>
    <w:basedOn w:val="a0"/>
    <w:uiPriority w:val="99"/>
    <w:unhideWhenUsed/>
    <w:rPr>
      <w:color w:val="2E653E" w:themeColor="accent5" w:themeShade="BF"/>
      <w:u w:val="single"/>
    </w:rPr>
  </w:style>
  <w:style w:type="character" w:styleId="HTML2">
    <w:name w:val="HTML Code"/>
    <w:basedOn w:val="a0"/>
    <w:uiPriority w:val="99"/>
    <w:semiHidden/>
    <w:unhideWhenUsed/>
    <w:rPr>
      <w:rFonts w:ascii="Consolas" w:hAnsi="Consolas"/>
      <w:sz w:val="22"/>
      <w:szCs w:val="20"/>
    </w:rPr>
  </w:style>
  <w:style w:type="character" w:styleId="aff1">
    <w:name w:val="annotation reference"/>
    <w:basedOn w:val="a0"/>
    <w:uiPriority w:val="99"/>
    <w:semiHidden/>
    <w:unhideWhenUsed/>
    <w:rPr>
      <w:sz w:val="22"/>
      <w:szCs w:val="16"/>
    </w:rPr>
  </w:style>
  <w:style w:type="character" w:styleId="HTML3">
    <w:name w:val="HTML Keyboard"/>
    <w:basedOn w:val="a0"/>
    <w:uiPriority w:val="99"/>
    <w:semiHidden/>
    <w:unhideWhenUsed/>
    <w:rPr>
      <w:rFonts w:ascii="Consolas" w:hAnsi="Consolas"/>
      <w:sz w:val="22"/>
      <w:szCs w:val="20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szCs w:val="20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/>
      <w:iCs/>
      <w:szCs w:val="20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caps/>
      <w:color w:val="262626" w:themeColor="text1" w:themeTint="D9"/>
      <w:szCs w:val="18"/>
    </w:rPr>
  </w:style>
  <w:style w:type="character" w:customStyle="1" w:styleId="91">
    <w:name w:val="标题 9 字符"/>
    <w:basedOn w:val="a0"/>
    <w:link w:val="90"/>
    <w:uiPriority w:val="9"/>
    <w:semiHidden/>
    <w:rPr>
      <w:rFonts w:asciiTheme="majorHAnsi" w:eastAsiaTheme="majorEastAsia" w:hAnsiTheme="majorHAnsi" w:cstheme="majorBidi"/>
      <w:i/>
      <w:iCs/>
      <w:caps/>
      <w:szCs w:val="18"/>
    </w:rPr>
  </w:style>
  <w:style w:type="character" w:customStyle="1" w:styleId="afb">
    <w:name w:val="标题 字符"/>
    <w:basedOn w:val="a0"/>
    <w:link w:val="afa"/>
    <w:uiPriority w:val="1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af7">
    <w:name w:val="副标题 字符"/>
    <w:basedOn w:val="a0"/>
    <w:link w:val="af6"/>
    <w:uiPriority w:val="11"/>
    <w:semiHidden/>
    <w:rPr>
      <w:color w:val="404040" w:themeColor="text1" w:themeTint="BF"/>
      <w:spacing w:val="15"/>
    </w:rPr>
  </w:style>
  <w:style w:type="character" w:customStyle="1" w:styleId="11">
    <w:name w:val="明显强调1"/>
    <w:basedOn w:val="a0"/>
    <w:uiPriority w:val="21"/>
    <w:semiHidden/>
    <w:unhideWhenUsed/>
    <w:qFormat/>
    <w:rPr>
      <w:i/>
      <w:iCs/>
      <w:color w:val="0D5672" w:themeColor="accent1" w:themeShade="80"/>
    </w:rPr>
  </w:style>
  <w:style w:type="paragraph" w:styleId="aff2">
    <w:name w:val="Intense Quote"/>
    <w:basedOn w:val="a"/>
    <w:next w:val="a"/>
    <w:link w:val="aff3"/>
    <w:uiPriority w:val="30"/>
    <w:semiHidden/>
    <w:unhideWhenUsed/>
    <w:qFormat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aff3">
    <w:name w:val="明显引用 字符"/>
    <w:basedOn w:val="a0"/>
    <w:link w:val="aff2"/>
    <w:uiPriority w:val="30"/>
    <w:semiHidden/>
    <w:rPr>
      <w:i/>
      <w:iCs/>
      <w:color w:val="0D5672" w:themeColor="accent1" w:themeShade="80"/>
    </w:rPr>
  </w:style>
  <w:style w:type="character" w:customStyle="1" w:styleId="12">
    <w:name w:val="明显参考1"/>
    <w:basedOn w:val="a0"/>
    <w:uiPriority w:val="32"/>
    <w:semiHidden/>
    <w:unhideWhenUsed/>
    <w:qFormat/>
    <w:rPr>
      <w:b/>
      <w:bCs/>
      <w:smallCaps/>
      <w:color w:val="0D5672" w:themeColor="accent1" w:themeShade="80"/>
      <w:spacing w:val="5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outlineLvl w:val="9"/>
    </w:pPr>
  </w:style>
  <w:style w:type="character" w:customStyle="1" w:styleId="af0">
    <w:name w:val="批注框文本 字符"/>
    <w:basedOn w:val="a0"/>
    <w:link w:val="af"/>
    <w:uiPriority w:val="99"/>
    <w:semiHidden/>
    <w:rPr>
      <w:rFonts w:ascii="Segoe UI" w:hAnsi="Segoe UI" w:cs="Segoe UI"/>
      <w:szCs w:val="18"/>
    </w:rPr>
  </w:style>
  <w:style w:type="character" w:customStyle="1" w:styleId="32">
    <w:name w:val="正文文本 3 字符"/>
    <w:basedOn w:val="a0"/>
    <w:link w:val="31"/>
    <w:uiPriority w:val="99"/>
    <w:semiHidden/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Pr>
      <w:szCs w:val="16"/>
    </w:rPr>
  </w:style>
  <w:style w:type="character" w:customStyle="1" w:styleId="a9">
    <w:name w:val="批注文字 字符"/>
    <w:basedOn w:val="a0"/>
    <w:link w:val="a8"/>
    <w:uiPriority w:val="99"/>
    <w:semiHidden/>
    <w:rPr>
      <w:szCs w:val="20"/>
    </w:rPr>
  </w:style>
  <w:style w:type="character" w:customStyle="1" w:styleId="afd">
    <w:name w:val="批注主题 字符"/>
    <w:basedOn w:val="a9"/>
    <w:link w:val="afc"/>
    <w:uiPriority w:val="99"/>
    <w:semiHidden/>
    <w:rPr>
      <w:b/>
      <w:bCs/>
      <w:szCs w:val="20"/>
    </w:rPr>
  </w:style>
  <w:style w:type="character" w:customStyle="1" w:styleId="a7">
    <w:name w:val="文档结构图 字符"/>
    <w:basedOn w:val="a0"/>
    <w:link w:val="a6"/>
    <w:uiPriority w:val="99"/>
    <w:semiHidden/>
    <w:rPr>
      <w:rFonts w:ascii="Segoe UI" w:hAnsi="Segoe UI" w:cs="Segoe UI"/>
      <w:szCs w:val="16"/>
    </w:rPr>
  </w:style>
  <w:style w:type="character" w:customStyle="1" w:styleId="ae">
    <w:name w:val="尾注文本 字符"/>
    <w:basedOn w:val="a0"/>
    <w:link w:val="ad"/>
    <w:uiPriority w:val="99"/>
    <w:semiHidden/>
    <w:rPr>
      <w:szCs w:val="20"/>
    </w:rPr>
  </w:style>
  <w:style w:type="character" w:customStyle="1" w:styleId="af9">
    <w:name w:val="脚注文本 字符"/>
    <w:basedOn w:val="a0"/>
    <w:link w:val="af8"/>
    <w:uiPriority w:val="99"/>
    <w:semiHidden/>
    <w:rPr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nsolas" w:hAnsi="Consolas"/>
      <w:szCs w:val="20"/>
    </w:rPr>
  </w:style>
  <w:style w:type="character" w:customStyle="1" w:styleId="a4">
    <w:name w:val="宏文本 字符"/>
    <w:basedOn w:val="a0"/>
    <w:link w:val="a3"/>
    <w:uiPriority w:val="99"/>
    <w:semiHidden/>
    <w:rPr>
      <w:rFonts w:ascii="Consolas" w:hAnsi="Consolas"/>
      <w:szCs w:val="20"/>
    </w:rPr>
  </w:style>
  <w:style w:type="character" w:customStyle="1" w:styleId="ac">
    <w:name w:val="纯文本 字符"/>
    <w:basedOn w:val="a0"/>
    <w:link w:val="ab"/>
    <w:uiPriority w:val="99"/>
    <w:semiHidden/>
    <w:rPr>
      <w:rFonts w:ascii="Consolas" w:hAnsi="Consolas"/>
      <w:szCs w:val="21"/>
    </w:rPr>
  </w:style>
  <w:style w:type="character" w:styleId="aff4">
    <w:name w:val="Placeholder Text"/>
    <w:basedOn w:val="a0"/>
    <w:uiPriority w:val="99"/>
    <w:semiHidden/>
    <w:rPr>
      <w:color w:val="595959" w:themeColor="text1" w:themeTint="A6"/>
    </w:rPr>
  </w:style>
  <w:style w:type="character" w:customStyle="1" w:styleId="af5">
    <w:name w:val="页眉 字符"/>
    <w:basedOn w:val="a0"/>
    <w:link w:val="af4"/>
    <w:uiPriority w:val="99"/>
  </w:style>
  <w:style w:type="character" w:customStyle="1" w:styleId="af2">
    <w:name w:val="页脚 字符"/>
    <w:basedOn w:val="a0"/>
    <w:link w:val="af1"/>
    <w:uiPriority w:val="99"/>
  </w:style>
  <w:style w:type="paragraph" w:styleId="aff5">
    <w:name w:val="List Paragraph"/>
    <w:basedOn w:val="a"/>
    <w:uiPriority w:val="34"/>
    <w:unhideWhenUsed/>
    <w:qFormat/>
    <w:pPr>
      <w:ind w:left="720"/>
      <w:contextualSpacing/>
    </w:pPr>
  </w:style>
  <w:style w:type="character" w:customStyle="1" w:styleId="13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4">
    <w:name w:val="1 УДК"/>
    <w:rPr>
      <w:rFonts w:eastAsia="Times New Roman"/>
      <w:sz w:val="28"/>
      <w:szCs w:val="28"/>
      <w:lang w:val="ru-RU" w:eastAsia="ru-RU"/>
    </w:rPr>
  </w:style>
  <w:style w:type="paragraph" w:customStyle="1" w:styleId="21">
    <w:name w:val="2 Название статьи"/>
    <w:pPr>
      <w:suppressAutoHyphens/>
      <w:jc w:val="center"/>
    </w:pPr>
    <w:rPr>
      <w:rFonts w:eastAsia="Times New Roman"/>
      <w:b/>
      <w:caps/>
      <w:sz w:val="28"/>
      <w:szCs w:val="28"/>
      <w:lang w:val="ru-RU" w:eastAsia="ru-RU"/>
    </w:rPr>
  </w:style>
  <w:style w:type="paragraph" w:customStyle="1" w:styleId="35">
    <w:name w:val="3 ФИО"/>
    <w:pPr>
      <w:suppressAutoHyphens/>
      <w:jc w:val="right"/>
    </w:pPr>
    <w:rPr>
      <w:rFonts w:eastAsia="Times New Roman"/>
      <w:sz w:val="28"/>
      <w:szCs w:val="28"/>
      <w:lang w:val="ru-RU" w:eastAsia="ru-RU"/>
    </w:rPr>
  </w:style>
  <w:style w:type="paragraph" w:customStyle="1" w:styleId="41">
    <w:name w:val="4 Аннотация"/>
    <w:pPr>
      <w:suppressAutoHyphens/>
      <w:jc w:val="both"/>
    </w:pPr>
    <w:rPr>
      <w:rFonts w:eastAsia="Times New Roman"/>
      <w:i/>
      <w:sz w:val="28"/>
      <w:szCs w:val="28"/>
      <w:lang w:val="ru-RU" w:eastAsia="ru-RU"/>
    </w:rPr>
  </w:style>
  <w:style w:type="paragraph" w:customStyle="1" w:styleId="51">
    <w:name w:val="5 Подзаголовок"/>
    <w:pPr>
      <w:suppressAutoHyphens/>
      <w:jc w:val="center"/>
    </w:pPr>
    <w:rPr>
      <w:rFonts w:eastAsia="Times New Roman"/>
      <w:b/>
      <w:sz w:val="28"/>
      <w:szCs w:val="28"/>
      <w:lang w:val="ru-RU" w:eastAsia="ru-RU"/>
    </w:rPr>
  </w:style>
  <w:style w:type="paragraph" w:customStyle="1" w:styleId="61">
    <w:name w:val="6 Основной текст"/>
    <w:pPr>
      <w:suppressAutoHyphens/>
      <w:ind w:firstLine="567"/>
      <w:jc w:val="both"/>
    </w:pPr>
    <w:rPr>
      <w:rFonts w:eastAsia="Times New Roman"/>
      <w:sz w:val="28"/>
      <w:szCs w:val="28"/>
      <w:lang w:val="ru-RU" w:eastAsia="ru-RU"/>
    </w:rPr>
  </w:style>
  <w:style w:type="paragraph" w:customStyle="1" w:styleId="71">
    <w:name w:val="7 Рисунок"/>
    <w:pPr>
      <w:suppressAutoHyphens/>
      <w:jc w:val="center"/>
    </w:pPr>
    <w:rPr>
      <w:rFonts w:eastAsia="Times New Roman"/>
      <w:sz w:val="24"/>
      <w:szCs w:val="24"/>
      <w:lang w:val="ru-RU" w:eastAsia="ru-RU"/>
    </w:rPr>
  </w:style>
  <w:style w:type="paragraph" w:customStyle="1" w:styleId="81">
    <w:name w:val="8 Грант"/>
    <w:pPr>
      <w:suppressAutoHyphens/>
      <w:jc w:val="center"/>
    </w:pPr>
    <w:rPr>
      <w:rFonts w:eastAsia="Times New Roman"/>
      <w:i/>
      <w:sz w:val="28"/>
      <w:szCs w:val="28"/>
      <w:lang w:val="ru-RU" w:eastAsia="ru-RU"/>
    </w:rPr>
  </w:style>
  <w:style w:type="paragraph" w:customStyle="1" w:styleId="9">
    <w:name w:val="9 Список литературы"/>
    <w:basedOn w:val="aff5"/>
    <w:pPr>
      <w:numPr>
        <w:numId w:val="1"/>
      </w:numPr>
      <w:ind w:left="426" w:hanging="426"/>
      <w:jc w:val="both"/>
    </w:pPr>
    <w:rPr>
      <w:sz w:val="24"/>
      <w:szCs w:val="28"/>
      <w:lang w:val="en-US"/>
    </w:rPr>
  </w:style>
  <w:style w:type="paragraph" w:styleId="22">
    <w:name w:val="Body Text 2"/>
    <w:basedOn w:val="a"/>
    <w:link w:val="23"/>
    <w:uiPriority w:val="99"/>
    <w:semiHidden/>
    <w:unhideWhenUsed/>
    <w:rsid w:val="005D5389"/>
    <w:pPr>
      <w:spacing w:after="120" w:line="480" w:lineRule="auto"/>
    </w:pPr>
  </w:style>
  <w:style w:type="character" w:customStyle="1" w:styleId="23">
    <w:name w:val="正文文本 2 字符"/>
    <w:basedOn w:val="a0"/>
    <w:link w:val="22"/>
    <w:uiPriority w:val="99"/>
    <w:semiHidden/>
    <w:rsid w:val="005D5389"/>
    <w:rPr>
      <w:rFonts w:eastAsia="Times New Roman"/>
      <w:sz w:val="29"/>
      <w:szCs w:val="24"/>
      <w:lang w:val="ru-RU" w:eastAsia="ru-RU"/>
    </w:rPr>
  </w:style>
  <w:style w:type="character" w:styleId="aff6">
    <w:name w:val="page number"/>
    <w:uiPriority w:val="99"/>
    <w:semiHidden/>
    <w:unhideWhenUsed/>
    <w:rsid w:val="005D5389"/>
  </w:style>
  <w:style w:type="paragraph" w:styleId="TOC">
    <w:name w:val="TOC Heading"/>
    <w:basedOn w:val="1"/>
    <w:next w:val="a"/>
    <w:uiPriority w:val="39"/>
    <w:unhideWhenUsed/>
    <w:qFormat/>
    <w:rsid w:val="005D5389"/>
    <w:pPr>
      <w:spacing w:line="259" w:lineRule="auto"/>
      <w:outlineLvl w:val="9"/>
    </w:pPr>
    <w:rPr>
      <w:b w:val="0"/>
      <w:bCs w:val="0"/>
      <w:color w:val="1481AB" w:themeColor="accent1" w:themeShade="BF"/>
      <w:sz w:val="32"/>
      <w:szCs w:val="32"/>
      <w:lang w:val="en-US" w:eastAsia="zh-CN"/>
    </w:rPr>
  </w:style>
  <w:style w:type="paragraph" w:customStyle="1" w:styleId="15">
    <w:name w:val="样式1"/>
    <w:basedOn w:val="1"/>
    <w:link w:val="16"/>
    <w:qFormat/>
    <w:rsid w:val="009D7048"/>
    <w:pPr>
      <w:spacing w:line="360" w:lineRule="auto"/>
    </w:pPr>
    <w:rPr>
      <w:rFonts w:ascii="Times New Roman" w:eastAsia="Times New Roman" w:hAnsi="Times New Roman"/>
      <w:sz w:val="32"/>
    </w:rPr>
  </w:style>
  <w:style w:type="character" w:customStyle="1" w:styleId="16">
    <w:name w:val="样式1 字符"/>
    <w:basedOn w:val="10"/>
    <w:link w:val="15"/>
    <w:rsid w:val="009D7048"/>
    <w:rPr>
      <w:rFonts w:asciiTheme="majorHAnsi" w:eastAsia="Times New Roman" w:hAnsiTheme="majorHAnsi" w:cstheme="majorBidi"/>
      <w:b/>
      <w:bCs/>
      <w:sz w:val="32"/>
      <w:szCs w:val="40"/>
      <w:lang w:val="ru-RU" w:eastAsia="ru-RU"/>
    </w:rPr>
  </w:style>
  <w:style w:type="paragraph" w:styleId="TOC10">
    <w:name w:val="toc 1"/>
    <w:basedOn w:val="a"/>
    <w:next w:val="a"/>
    <w:autoRedefine/>
    <w:uiPriority w:val="39"/>
    <w:unhideWhenUsed/>
    <w:rsid w:val="005D5389"/>
  </w:style>
  <w:style w:type="paragraph" w:styleId="TOC2">
    <w:name w:val="toc 2"/>
    <w:basedOn w:val="a"/>
    <w:next w:val="a"/>
    <w:autoRedefine/>
    <w:uiPriority w:val="39"/>
    <w:unhideWhenUsed/>
    <w:rsid w:val="00316716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0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5;&#1085;&#1072;\AppData\Roaming\Microsoft\&#1064;&#1072;&#1073;&#1083;&#1086;&#1085;&#1099;\&#1044;&#1086;&#1082;&#1091;&#1084;&#1077;&#1085;&#1090;%20&#1089;%20&#1090;&#1077;&#1084;&#1086;&#1081;%20&#1057;&#1087;&#1077;&#1094;&#1080;&#1092;&#1080;&#1082;&#1072;&#1094;&#1080;&#1103;%20(&#1087;&#1091;&#1089;&#1090;&#1086;&#1081;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55F50-1773-4432-AC58-2014E86BC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Документ с темой Спецификация (пустой)</Template>
  <TotalTime>27</TotalTime>
  <Pages>26</Pages>
  <Words>2709</Words>
  <Characters>15447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圣硕 巩</cp:lastModifiedBy>
  <cp:revision>13</cp:revision>
  <dcterms:created xsi:type="dcterms:W3CDTF">2023-06-29T00:06:00Z</dcterms:created>
  <dcterms:modified xsi:type="dcterms:W3CDTF">2023-11-07T18:57:00Z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A0EA5193A89C43B5B3B9053E735E9B29_12</vt:lpwstr>
  </property>
</Properties>
</file>